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A67686" w14:textId="23AA5E10" w:rsidR="006809C2" w:rsidRDefault="5790DF06" w:rsidP="003041F6">
      <w:pPr>
        <w:pStyle w:val="Title"/>
        <w:jc w:val="center"/>
      </w:pPr>
      <w:r>
        <w:t>C</w:t>
      </w:r>
      <w:r w:rsidR="00315922">
        <w:t>oursework</w:t>
      </w:r>
    </w:p>
    <w:p w14:paraId="74B3E2BF" w14:textId="5CAA0155" w:rsidR="0074174D" w:rsidRDefault="0074174D" w:rsidP="003041F6">
      <w:pPr>
        <w:pStyle w:val="Title"/>
        <w:jc w:val="center"/>
        <w:rPr>
          <w:b/>
          <w:bCs/>
          <w:sz w:val="28"/>
          <w:szCs w:val="28"/>
        </w:rPr>
      </w:pPr>
      <w:r>
        <w:rPr>
          <w:b/>
          <w:bCs/>
          <w:sz w:val="28"/>
          <w:szCs w:val="28"/>
        </w:rPr>
        <w:t>By FInlay Nugent</w:t>
      </w:r>
    </w:p>
    <w:p w14:paraId="426B7177" w14:textId="25583D61" w:rsidR="0074174D" w:rsidRPr="0074174D" w:rsidRDefault="0074174D" w:rsidP="003041F6">
      <w:pPr>
        <w:pStyle w:val="Title"/>
        <w:jc w:val="center"/>
        <w:rPr>
          <w:sz w:val="36"/>
          <w:szCs w:val="36"/>
        </w:rPr>
      </w:pPr>
      <w:r>
        <w:rPr>
          <w:b/>
          <w:bCs/>
          <w:sz w:val="28"/>
          <w:szCs w:val="28"/>
        </w:rPr>
        <w:t>12Bn</w:t>
      </w:r>
    </w:p>
    <w:p w14:paraId="59E75757" w14:textId="77777777" w:rsidR="006809C2" w:rsidRDefault="006809C2">
      <w:pPr>
        <w:rPr>
          <w:rFonts w:asciiTheme="majorHAnsi" w:eastAsiaTheme="majorEastAsia" w:hAnsiTheme="majorHAnsi" w:cstheme="majorBidi"/>
          <w:caps/>
          <w:color w:val="0673A5" w:themeColor="text2" w:themeShade="BF"/>
          <w:spacing w:val="10"/>
          <w:sz w:val="52"/>
          <w:szCs w:val="52"/>
        </w:rPr>
      </w:pPr>
      <w:r>
        <w:br w:type="page"/>
      </w:r>
    </w:p>
    <w:sdt>
      <w:sdtPr>
        <w:rPr>
          <w:rFonts w:asciiTheme="minorHAnsi" w:eastAsiaTheme="minorEastAsia" w:hAnsiTheme="minorHAnsi" w:cstheme="minorBidi"/>
          <w:caps w:val="0"/>
          <w:color w:val="auto"/>
          <w:spacing w:val="0"/>
        </w:rPr>
        <w:id w:val="-173881067"/>
        <w:docPartObj>
          <w:docPartGallery w:val="Table of Contents"/>
          <w:docPartUnique/>
        </w:docPartObj>
      </w:sdtPr>
      <w:sdtEndPr>
        <w:rPr>
          <w:b/>
          <w:bCs/>
          <w:noProof/>
        </w:rPr>
      </w:sdtEndPr>
      <w:sdtContent>
        <w:p w14:paraId="1B0E820B" w14:textId="663E305B" w:rsidR="006809C2" w:rsidRDefault="006809C2">
          <w:pPr>
            <w:pStyle w:val="TOCHeading"/>
          </w:pPr>
          <w:r>
            <w:t>Contents</w:t>
          </w:r>
        </w:p>
        <w:p w14:paraId="29DA4796" w14:textId="490DDAFF" w:rsidR="002706B4" w:rsidRPr="00D75AE3" w:rsidRDefault="00D75AE3" w:rsidP="002706B4">
          <w:pPr>
            <w:rPr>
              <w:b/>
              <w:bCs/>
              <w:sz w:val="28"/>
              <w:szCs w:val="28"/>
            </w:rPr>
          </w:pPr>
          <w:r w:rsidRPr="00D75AE3">
            <w:rPr>
              <w:b/>
              <w:bCs/>
              <w:sz w:val="28"/>
              <w:szCs w:val="28"/>
            </w:rPr>
            <w:t>Analysis</w:t>
          </w:r>
        </w:p>
        <w:p w14:paraId="674F7289" w14:textId="0AA847EB" w:rsidR="00D76E4B" w:rsidRDefault="006809C2">
          <w:pPr>
            <w:pStyle w:val="TOC1"/>
            <w:rPr>
              <w:noProof/>
              <w:lang w:val="en-GB" w:eastAsia="en-GB"/>
            </w:rPr>
          </w:pPr>
          <w:r>
            <w:fldChar w:fldCharType="begin"/>
          </w:r>
          <w:r>
            <w:instrText xml:space="preserve"> TOC \o "1-3" \h \z \u </w:instrText>
          </w:r>
          <w:r>
            <w:fldChar w:fldCharType="separate"/>
          </w:r>
          <w:hyperlink w:anchor="_Toc38034551" w:history="1">
            <w:r w:rsidR="00D76E4B" w:rsidRPr="00B20794">
              <w:rPr>
                <w:rStyle w:val="Hyperlink"/>
                <w:noProof/>
              </w:rPr>
              <w:t>The problem</w:t>
            </w:r>
            <w:r w:rsidR="00D76E4B">
              <w:rPr>
                <w:noProof/>
                <w:webHidden/>
              </w:rPr>
              <w:tab/>
            </w:r>
            <w:r w:rsidR="00D76E4B">
              <w:rPr>
                <w:noProof/>
                <w:webHidden/>
              </w:rPr>
              <w:fldChar w:fldCharType="begin"/>
            </w:r>
            <w:r w:rsidR="00D76E4B">
              <w:rPr>
                <w:noProof/>
                <w:webHidden/>
              </w:rPr>
              <w:instrText xml:space="preserve"> PAGEREF _Toc38034551 \h </w:instrText>
            </w:r>
            <w:r w:rsidR="00D76E4B">
              <w:rPr>
                <w:noProof/>
                <w:webHidden/>
              </w:rPr>
            </w:r>
            <w:r w:rsidR="00D76E4B">
              <w:rPr>
                <w:noProof/>
                <w:webHidden/>
              </w:rPr>
              <w:fldChar w:fldCharType="separate"/>
            </w:r>
            <w:r w:rsidR="00D76E4B">
              <w:rPr>
                <w:noProof/>
                <w:webHidden/>
              </w:rPr>
              <w:t>3</w:t>
            </w:r>
            <w:r w:rsidR="00D76E4B">
              <w:rPr>
                <w:noProof/>
                <w:webHidden/>
              </w:rPr>
              <w:fldChar w:fldCharType="end"/>
            </w:r>
          </w:hyperlink>
        </w:p>
        <w:p w14:paraId="6DE9E1A3" w14:textId="2EB0FC5F" w:rsidR="00D76E4B" w:rsidRDefault="00D76E4B">
          <w:pPr>
            <w:pStyle w:val="TOC1"/>
            <w:rPr>
              <w:noProof/>
              <w:lang w:val="en-GB" w:eastAsia="en-GB"/>
            </w:rPr>
          </w:pPr>
          <w:hyperlink w:anchor="_Toc38034552" w:history="1">
            <w:r w:rsidRPr="00B20794">
              <w:rPr>
                <w:rStyle w:val="Hyperlink"/>
                <w:noProof/>
              </w:rPr>
              <w:t>Computational Solution</w:t>
            </w:r>
            <w:r>
              <w:rPr>
                <w:noProof/>
                <w:webHidden/>
              </w:rPr>
              <w:tab/>
            </w:r>
            <w:r>
              <w:rPr>
                <w:noProof/>
                <w:webHidden/>
              </w:rPr>
              <w:fldChar w:fldCharType="begin"/>
            </w:r>
            <w:r>
              <w:rPr>
                <w:noProof/>
                <w:webHidden/>
              </w:rPr>
              <w:instrText xml:space="preserve"> PAGEREF _Toc38034552 \h </w:instrText>
            </w:r>
            <w:r>
              <w:rPr>
                <w:noProof/>
                <w:webHidden/>
              </w:rPr>
            </w:r>
            <w:r>
              <w:rPr>
                <w:noProof/>
                <w:webHidden/>
              </w:rPr>
              <w:fldChar w:fldCharType="separate"/>
            </w:r>
            <w:r>
              <w:rPr>
                <w:noProof/>
                <w:webHidden/>
              </w:rPr>
              <w:t>3</w:t>
            </w:r>
            <w:r>
              <w:rPr>
                <w:noProof/>
                <w:webHidden/>
              </w:rPr>
              <w:fldChar w:fldCharType="end"/>
            </w:r>
          </w:hyperlink>
        </w:p>
        <w:p w14:paraId="40820B52" w14:textId="6B84DF51" w:rsidR="00D76E4B" w:rsidRDefault="00D76E4B">
          <w:pPr>
            <w:pStyle w:val="TOC1"/>
            <w:rPr>
              <w:noProof/>
              <w:lang w:val="en-GB" w:eastAsia="en-GB"/>
            </w:rPr>
          </w:pPr>
          <w:hyperlink w:anchor="_Toc38034553" w:history="1">
            <w:r w:rsidRPr="00B20794">
              <w:rPr>
                <w:rStyle w:val="Hyperlink"/>
                <w:noProof/>
              </w:rPr>
              <w:t>Stakeholders</w:t>
            </w:r>
            <w:r>
              <w:rPr>
                <w:noProof/>
                <w:webHidden/>
              </w:rPr>
              <w:tab/>
            </w:r>
            <w:r>
              <w:rPr>
                <w:noProof/>
                <w:webHidden/>
              </w:rPr>
              <w:fldChar w:fldCharType="begin"/>
            </w:r>
            <w:r>
              <w:rPr>
                <w:noProof/>
                <w:webHidden/>
              </w:rPr>
              <w:instrText xml:space="preserve"> PAGEREF _Toc38034553 \h </w:instrText>
            </w:r>
            <w:r>
              <w:rPr>
                <w:noProof/>
                <w:webHidden/>
              </w:rPr>
            </w:r>
            <w:r>
              <w:rPr>
                <w:noProof/>
                <w:webHidden/>
              </w:rPr>
              <w:fldChar w:fldCharType="separate"/>
            </w:r>
            <w:r>
              <w:rPr>
                <w:noProof/>
                <w:webHidden/>
              </w:rPr>
              <w:t>3</w:t>
            </w:r>
            <w:r>
              <w:rPr>
                <w:noProof/>
                <w:webHidden/>
              </w:rPr>
              <w:fldChar w:fldCharType="end"/>
            </w:r>
          </w:hyperlink>
        </w:p>
        <w:p w14:paraId="57F93236" w14:textId="32C47F9E" w:rsidR="00D76E4B" w:rsidRDefault="00D76E4B">
          <w:pPr>
            <w:pStyle w:val="TOC1"/>
            <w:rPr>
              <w:noProof/>
              <w:lang w:val="en-GB" w:eastAsia="en-GB"/>
            </w:rPr>
          </w:pPr>
          <w:hyperlink w:anchor="_Toc38034554" w:history="1">
            <w:r w:rsidRPr="00B20794">
              <w:rPr>
                <w:rStyle w:val="Hyperlink"/>
                <w:noProof/>
              </w:rPr>
              <w:t>Analysis of existing solutions</w:t>
            </w:r>
            <w:r>
              <w:rPr>
                <w:noProof/>
                <w:webHidden/>
              </w:rPr>
              <w:tab/>
            </w:r>
            <w:r>
              <w:rPr>
                <w:noProof/>
                <w:webHidden/>
              </w:rPr>
              <w:fldChar w:fldCharType="begin"/>
            </w:r>
            <w:r>
              <w:rPr>
                <w:noProof/>
                <w:webHidden/>
              </w:rPr>
              <w:instrText xml:space="preserve"> PAGEREF _Toc38034554 \h </w:instrText>
            </w:r>
            <w:r>
              <w:rPr>
                <w:noProof/>
                <w:webHidden/>
              </w:rPr>
            </w:r>
            <w:r>
              <w:rPr>
                <w:noProof/>
                <w:webHidden/>
              </w:rPr>
              <w:fldChar w:fldCharType="separate"/>
            </w:r>
            <w:r>
              <w:rPr>
                <w:noProof/>
                <w:webHidden/>
              </w:rPr>
              <w:t>3</w:t>
            </w:r>
            <w:r>
              <w:rPr>
                <w:noProof/>
                <w:webHidden/>
              </w:rPr>
              <w:fldChar w:fldCharType="end"/>
            </w:r>
          </w:hyperlink>
        </w:p>
        <w:p w14:paraId="0E083144" w14:textId="00321651" w:rsidR="00D76E4B" w:rsidRDefault="00D76E4B">
          <w:pPr>
            <w:pStyle w:val="TOC1"/>
            <w:rPr>
              <w:noProof/>
              <w:lang w:val="en-GB" w:eastAsia="en-GB"/>
            </w:rPr>
          </w:pPr>
          <w:hyperlink w:anchor="_Toc38034555" w:history="1">
            <w:r w:rsidRPr="00B20794">
              <w:rPr>
                <w:rStyle w:val="Hyperlink"/>
                <w:noProof/>
              </w:rPr>
              <w:t>Data Collection</w:t>
            </w:r>
            <w:r>
              <w:rPr>
                <w:noProof/>
                <w:webHidden/>
              </w:rPr>
              <w:tab/>
            </w:r>
            <w:r>
              <w:rPr>
                <w:noProof/>
                <w:webHidden/>
              </w:rPr>
              <w:fldChar w:fldCharType="begin"/>
            </w:r>
            <w:r>
              <w:rPr>
                <w:noProof/>
                <w:webHidden/>
              </w:rPr>
              <w:instrText xml:space="preserve"> PAGEREF _Toc38034555 \h </w:instrText>
            </w:r>
            <w:r>
              <w:rPr>
                <w:noProof/>
                <w:webHidden/>
              </w:rPr>
            </w:r>
            <w:r>
              <w:rPr>
                <w:noProof/>
                <w:webHidden/>
              </w:rPr>
              <w:fldChar w:fldCharType="separate"/>
            </w:r>
            <w:r>
              <w:rPr>
                <w:noProof/>
                <w:webHidden/>
              </w:rPr>
              <w:t>8</w:t>
            </w:r>
            <w:r>
              <w:rPr>
                <w:noProof/>
                <w:webHidden/>
              </w:rPr>
              <w:fldChar w:fldCharType="end"/>
            </w:r>
          </w:hyperlink>
        </w:p>
        <w:p w14:paraId="6B56A38A" w14:textId="238F661E" w:rsidR="00D76E4B" w:rsidRDefault="00D76E4B">
          <w:pPr>
            <w:pStyle w:val="TOC1"/>
            <w:rPr>
              <w:noProof/>
              <w:lang w:val="en-GB" w:eastAsia="en-GB"/>
            </w:rPr>
          </w:pPr>
          <w:hyperlink w:anchor="_Toc38034556" w:history="1">
            <w:r w:rsidRPr="00B20794">
              <w:rPr>
                <w:rStyle w:val="Hyperlink"/>
                <w:noProof/>
              </w:rPr>
              <w:t>Data Analysis</w:t>
            </w:r>
            <w:r>
              <w:rPr>
                <w:noProof/>
                <w:webHidden/>
              </w:rPr>
              <w:tab/>
            </w:r>
            <w:r>
              <w:rPr>
                <w:noProof/>
                <w:webHidden/>
              </w:rPr>
              <w:fldChar w:fldCharType="begin"/>
            </w:r>
            <w:r>
              <w:rPr>
                <w:noProof/>
                <w:webHidden/>
              </w:rPr>
              <w:instrText xml:space="preserve"> PAGEREF _Toc38034556 \h </w:instrText>
            </w:r>
            <w:r>
              <w:rPr>
                <w:noProof/>
                <w:webHidden/>
              </w:rPr>
            </w:r>
            <w:r>
              <w:rPr>
                <w:noProof/>
                <w:webHidden/>
              </w:rPr>
              <w:fldChar w:fldCharType="separate"/>
            </w:r>
            <w:r>
              <w:rPr>
                <w:noProof/>
                <w:webHidden/>
              </w:rPr>
              <w:t>9</w:t>
            </w:r>
            <w:r>
              <w:rPr>
                <w:noProof/>
                <w:webHidden/>
              </w:rPr>
              <w:fldChar w:fldCharType="end"/>
            </w:r>
          </w:hyperlink>
        </w:p>
        <w:p w14:paraId="75CCDAEB" w14:textId="31F1417C" w:rsidR="00D76E4B" w:rsidRDefault="00D76E4B">
          <w:pPr>
            <w:pStyle w:val="TOC1"/>
            <w:rPr>
              <w:noProof/>
              <w:lang w:val="en-GB" w:eastAsia="en-GB"/>
            </w:rPr>
          </w:pPr>
          <w:hyperlink w:anchor="_Toc38034557" w:history="1">
            <w:r w:rsidRPr="00B20794">
              <w:rPr>
                <w:rStyle w:val="Hyperlink"/>
                <w:noProof/>
              </w:rPr>
              <w:t>Success Criteria, Limitations, and Hardware Requirements</w:t>
            </w:r>
            <w:r>
              <w:rPr>
                <w:noProof/>
                <w:webHidden/>
              </w:rPr>
              <w:tab/>
            </w:r>
            <w:r>
              <w:rPr>
                <w:noProof/>
                <w:webHidden/>
              </w:rPr>
              <w:fldChar w:fldCharType="begin"/>
            </w:r>
            <w:r>
              <w:rPr>
                <w:noProof/>
                <w:webHidden/>
              </w:rPr>
              <w:instrText xml:space="preserve"> PAGEREF _Toc38034557 \h </w:instrText>
            </w:r>
            <w:r>
              <w:rPr>
                <w:noProof/>
                <w:webHidden/>
              </w:rPr>
            </w:r>
            <w:r>
              <w:rPr>
                <w:noProof/>
                <w:webHidden/>
              </w:rPr>
              <w:fldChar w:fldCharType="separate"/>
            </w:r>
            <w:r>
              <w:rPr>
                <w:noProof/>
                <w:webHidden/>
              </w:rPr>
              <w:t>15</w:t>
            </w:r>
            <w:r>
              <w:rPr>
                <w:noProof/>
                <w:webHidden/>
              </w:rPr>
              <w:fldChar w:fldCharType="end"/>
            </w:r>
          </w:hyperlink>
        </w:p>
        <w:p w14:paraId="4EF757E4" w14:textId="6FF9B8FE" w:rsidR="00D76E4B" w:rsidRDefault="00D76E4B">
          <w:pPr>
            <w:pStyle w:val="TOC1"/>
            <w:rPr>
              <w:noProof/>
              <w:lang w:val="en-GB" w:eastAsia="en-GB"/>
            </w:rPr>
          </w:pPr>
          <w:hyperlink w:anchor="_Toc38034558" w:history="1">
            <w:r w:rsidRPr="00B20794">
              <w:rPr>
                <w:rStyle w:val="Hyperlink"/>
                <w:noProof/>
              </w:rPr>
              <w:t>Choice of language</w:t>
            </w:r>
            <w:r>
              <w:rPr>
                <w:noProof/>
                <w:webHidden/>
              </w:rPr>
              <w:tab/>
            </w:r>
            <w:r>
              <w:rPr>
                <w:noProof/>
                <w:webHidden/>
              </w:rPr>
              <w:fldChar w:fldCharType="begin"/>
            </w:r>
            <w:r>
              <w:rPr>
                <w:noProof/>
                <w:webHidden/>
              </w:rPr>
              <w:instrText xml:space="preserve"> PAGEREF _Toc38034558 \h </w:instrText>
            </w:r>
            <w:r>
              <w:rPr>
                <w:noProof/>
                <w:webHidden/>
              </w:rPr>
            </w:r>
            <w:r>
              <w:rPr>
                <w:noProof/>
                <w:webHidden/>
              </w:rPr>
              <w:fldChar w:fldCharType="separate"/>
            </w:r>
            <w:r>
              <w:rPr>
                <w:noProof/>
                <w:webHidden/>
              </w:rPr>
              <w:t>16</w:t>
            </w:r>
            <w:r>
              <w:rPr>
                <w:noProof/>
                <w:webHidden/>
              </w:rPr>
              <w:fldChar w:fldCharType="end"/>
            </w:r>
          </w:hyperlink>
        </w:p>
        <w:p w14:paraId="169FA6E2" w14:textId="3F06148E" w:rsidR="006809C2" w:rsidRDefault="006809C2">
          <w:r>
            <w:rPr>
              <w:b/>
              <w:bCs/>
              <w:noProof/>
            </w:rPr>
            <w:fldChar w:fldCharType="end"/>
          </w:r>
        </w:p>
      </w:sdtContent>
    </w:sdt>
    <w:p w14:paraId="278E9301" w14:textId="77777777" w:rsidR="5790DF06" w:rsidRDefault="5790DF06" w:rsidP="003041F6">
      <w:pPr>
        <w:pStyle w:val="Title"/>
        <w:jc w:val="center"/>
      </w:pPr>
    </w:p>
    <w:p w14:paraId="6FD27D70" w14:textId="1854E2CF" w:rsidR="00315922" w:rsidRDefault="00315922">
      <w:pPr>
        <w:rPr>
          <w:rFonts w:asciiTheme="majorHAnsi" w:eastAsiaTheme="majorEastAsia" w:hAnsiTheme="majorHAnsi" w:cstheme="majorBidi"/>
          <w:caps/>
          <w:color w:val="0673A5" w:themeColor="text2" w:themeShade="BF"/>
          <w:spacing w:val="10"/>
          <w:sz w:val="52"/>
          <w:szCs w:val="52"/>
        </w:rPr>
      </w:pPr>
      <w:r>
        <w:br w:type="page"/>
      </w:r>
      <w:bookmarkStart w:id="0" w:name="_GoBack"/>
      <w:bookmarkEnd w:id="0"/>
    </w:p>
    <w:p w14:paraId="1CF50789" w14:textId="24A883BC" w:rsidR="004E1AED" w:rsidRPr="004E1AED" w:rsidRDefault="00315922" w:rsidP="004E1AED">
      <w:pPr>
        <w:pStyle w:val="Title"/>
      </w:pPr>
      <w:r>
        <w:lastRenderedPageBreak/>
        <w:t>Analysis</w:t>
      </w:r>
    </w:p>
    <w:p w14:paraId="7F2EE09E" w14:textId="7F359ED3" w:rsidR="00194DF6" w:rsidRDefault="00677123">
      <w:pPr>
        <w:pStyle w:val="Heading1"/>
      </w:pPr>
      <w:bookmarkStart w:id="1" w:name="_Toc38034551"/>
      <w:r>
        <w:t>The problem</w:t>
      </w:r>
      <w:bookmarkEnd w:id="1"/>
    </w:p>
    <w:p w14:paraId="73295112" w14:textId="1CDA6ED0" w:rsidR="00206C41" w:rsidRDefault="003B6E45" w:rsidP="00484FA2">
      <w:r>
        <w:t xml:space="preserve">Hong Ni, my client, </w:t>
      </w:r>
      <w:r w:rsidR="00884E24">
        <w:t>has enjoyed play</w:t>
      </w:r>
      <w:r w:rsidR="0073616B">
        <w:t>ing</w:t>
      </w:r>
      <w:r w:rsidR="00884E24">
        <w:t xml:space="preserve"> first</w:t>
      </w:r>
      <w:r w:rsidR="004674FC">
        <w:t>-</w:t>
      </w:r>
      <w:r w:rsidR="00884E24">
        <w:t>person</w:t>
      </w:r>
      <w:r w:rsidR="006E648B">
        <w:t xml:space="preserve"> competitive</w:t>
      </w:r>
      <w:r w:rsidR="00884E24">
        <w:t xml:space="preserve"> shooters </w:t>
      </w:r>
      <w:r w:rsidR="0073616B">
        <w:t xml:space="preserve">since before he can remember. However, he has recently come across a problem. Due to recent technological advancements, the latest </w:t>
      </w:r>
      <w:r w:rsidR="004674FC">
        <w:t>first-person</w:t>
      </w:r>
      <w:r w:rsidR="007F3045">
        <w:t xml:space="preserve"> shooters have become increasingly more difficult to play on his hardware</w:t>
      </w:r>
      <w:r w:rsidR="00B95CFE">
        <w:t xml:space="preserve">. He also desires </w:t>
      </w:r>
      <w:r w:rsidR="002553B6">
        <w:t>a game where there is a certain level of skill required, and a</w:t>
      </w:r>
      <w:r w:rsidR="00C824FE">
        <w:t xml:space="preserve"> tiered</w:t>
      </w:r>
      <w:r w:rsidR="006D7549">
        <w:t xml:space="preserve"> game design, which would allow the player to truly test their capabilities</w:t>
      </w:r>
      <w:r w:rsidR="00062C54">
        <w:t xml:space="preserve"> in a </w:t>
      </w:r>
      <w:r w:rsidR="003A5A6D">
        <w:t xml:space="preserve">fun yet interesting first-person shooter environment. </w:t>
      </w:r>
    </w:p>
    <w:p w14:paraId="0FE4481A" w14:textId="1DCBDAA9" w:rsidR="00F25624" w:rsidRDefault="000F2E14" w:rsidP="00484FA2">
      <w:r>
        <w:t xml:space="preserve">The game must have </w:t>
      </w:r>
      <w:r w:rsidR="008E6824">
        <w:t xml:space="preserve">the following: a </w:t>
      </w:r>
      <w:r w:rsidR="00656A88">
        <w:t>realistic and satisfying</w:t>
      </w:r>
      <w:r w:rsidR="008E6824">
        <w:t xml:space="preserve"> </w:t>
      </w:r>
      <w:r w:rsidR="00C37597">
        <w:t>weapon mechanics system</w:t>
      </w:r>
      <w:r w:rsidR="00F25624">
        <w:t xml:space="preserve">, </w:t>
      </w:r>
      <w:r w:rsidR="007A6059">
        <w:t>an inte</w:t>
      </w:r>
      <w:r w:rsidR="00061080">
        <w:t xml:space="preserve">resting not </w:t>
      </w:r>
      <w:r w:rsidR="007A4FBE">
        <w:t>massively hardware-intensive graphics layout</w:t>
      </w:r>
      <w:r w:rsidR="005E7CF5">
        <w:t>, and fluid</w:t>
      </w:r>
      <w:r w:rsidR="00F2586C">
        <w:t xml:space="preserve"> movement systems.</w:t>
      </w:r>
      <w:r w:rsidR="009219FD">
        <w:t xml:space="preserve"> </w:t>
      </w:r>
    </w:p>
    <w:p w14:paraId="3090454F" w14:textId="59D9319F" w:rsidR="0026453E" w:rsidRDefault="715F7DEC" w:rsidP="0026453E">
      <w:pPr>
        <w:pStyle w:val="Heading1"/>
      </w:pPr>
      <w:bookmarkStart w:id="2" w:name="_Toc38034552"/>
      <w:r>
        <w:t>Computational</w:t>
      </w:r>
      <w:r w:rsidR="0026453E">
        <w:t xml:space="preserve"> Solution</w:t>
      </w:r>
      <w:bookmarkEnd w:id="2"/>
    </w:p>
    <w:p w14:paraId="05A3EB49" w14:textId="77777777" w:rsidR="00EE0BBC" w:rsidRDefault="00861224" w:rsidP="00861224">
      <w:r>
        <w:t>Typically, we have only ever seen first-person shooters on computers, or consoles.</w:t>
      </w:r>
      <w:r w:rsidR="00234971">
        <w:t xml:space="preserve"> Therefore, we can </w:t>
      </w:r>
      <w:r w:rsidR="00C950A8">
        <w:t xml:space="preserve">see that a computational </w:t>
      </w:r>
      <w:r w:rsidR="00E215C2">
        <w:t>solution is</w:t>
      </w:r>
      <w:r w:rsidR="00EE0BBC">
        <w:t xml:space="preserve"> the best, if not the only one.</w:t>
      </w:r>
    </w:p>
    <w:p w14:paraId="5C99EF46" w14:textId="574553CD" w:rsidR="00861224" w:rsidRDefault="007F79CB" w:rsidP="00861224">
      <w:r>
        <w:t xml:space="preserve">The simulation of accurate physics, in terms of movement of the player and the bullets/projectiles, will be efficiently </w:t>
      </w:r>
      <w:r w:rsidR="00CE4E60">
        <w:t xml:space="preserve">executed with </w:t>
      </w:r>
      <w:r w:rsidR="00CE1162">
        <w:t>computational methods, especially with “Physic Materials</w:t>
      </w:r>
      <w:r w:rsidR="00B528A6">
        <w:t>”</w:t>
      </w:r>
      <w:r w:rsidR="00CE1162">
        <w:t xml:space="preserve"> built into Unity.</w:t>
      </w:r>
      <w:r w:rsidR="3E42EC0B">
        <w:t xml:space="preserve"> Doing these computations in any other way would be excessively time consuming.</w:t>
      </w:r>
      <w:r w:rsidR="00DD19C8">
        <w:t xml:space="preserve"> Movement of various game objects, including the player, enemy AI, bosses, and other sprites/objects will </w:t>
      </w:r>
      <w:r w:rsidR="00D7589C">
        <w:t>be done with other in-built methods in the unity editor.</w:t>
      </w:r>
    </w:p>
    <w:p w14:paraId="20773756" w14:textId="0CDBB5D3" w:rsidR="00276449" w:rsidRDefault="00276449" w:rsidP="00861224">
      <w:r>
        <w:t xml:space="preserve">Keeping track of simple </w:t>
      </w:r>
      <w:r w:rsidR="00131D43">
        <w:t>things, such as a score of points that you achieve, will be made very easy to</w:t>
      </w:r>
      <w:r w:rsidR="00D5274C">
        <w:t xml:space="preserve"> </w:t>
      </w:r>
      <w:r w:rsidR="29E5D9FF">
        <w:t>with variables in the code, which can also be easily altered at any time.</w:t>
      </w:r>
    </w:p>
    <w:p w14:paraId="23B82D59" w14:textId="257ED628" w:rsidR="00DC007C" w:rsidRDefault="00622CCE" w:rsidP="00861224">
      <w:r>
        <w:t>There will be several</w:t>
      </w:r>
      <w:r w:rsidR="00DC007C">
        <w:t xml:space="preserve"> different maps that the player can choose from to play in, </w:t>
      </w:r>
      <w:r w:rsidR="00626CB3">
        <w:t xml:space="preserve">and the use of the tools </w:t>
      </w:r>
      <w:proofErr w:type="spellStart"/>
      <w:r w:rsidR="00626CB3">
        <w:t>Progrids</w:t>
      </w:r>
      <w:proofErr w:type="spellEnd"/>
      <w:r w:rsidR="00626CB3">
        <w:t xml:space="preserve"> and </w:t>
      </w:r>
      <w:proofErr w:type="spellStart"/>
      <w:r w:rsidR="00626CB3">
        <w:t>Protools</w:t>
      </w:r>
      <w:proofErr w:type="spellEnd"/>
      <w:r w:rsidR="00626CB3">
        <w:t>, creating entertaining environments will be quick</w:t>
      </w:r>
      <w:r w:rsidR="00A36E97">
        <w:t>, and painless.</w:t>
      </w:r>
    </w:p>
    <w:p w14:paraId="05AB4E13" w14:textId="3E64660B" w:rsidR="006662E7" w:rsidRDefault="006662E7" w:rsidP="006662E7">
      <w:pPr>
        <w:pStyle w:val="Heading1"/>
      </w:pPr>
      <w:bookmarkStart w:id="3" w:name="_Toc38034553"/>
      <w:r>
        <w:t>Stakeholders</w:t>
      </w:r>
      <w:bookmarkEnd w:id="3"/>
    </w:p>
    <w:p w14:paraId="11954BD4" w14:textId="4886E03C" w:rsidR="006662E7" w:rsidRPr="006662E7" w:rsidRDefault="00A54D17" w:rsidP="006662E7">
      <w:r>
        <w:t>There are many stakeholders in this project.</w:t>
      </w:r>
      <w:r w:rsidR="7A8C5177">
        <w:t xml:space="preserve"> Hong Ni will benefit greatly from this project, as his hardware cannot run other, more graphically intensive games that are available.</w:t>
      </w:r>
    </w:p>
    <w:p w14:paraId="2CAB915C" w14:textId="314C27AC" w:rsidR="006662E7" w:rsidRPr="006662E7" w:rsidRDefault="00A54D17" w:rsidP="006662E7">
      <w:r>
        <w:t>Besides</w:t>
      </w:r>
      <w:r w:rsidR="005C24C6">
        <w:t xml:space="preserve"> Mr. Ni,</w:t>
      </w:r>
      <w:r w:rsidR="0070160E">
        <w:t xml:space="preserve"> there are several other people who are interested in this project</w:t>
      </w:r>
      <w:r w:rsidR="00E14541">
        <w:t>. For instance, several of my friends have been looking for something similar on the market, yet there seems to be a lack of simple first-person shooter</w:t>
      </w:r>
      <w:r w:rsidR="007B78F4">
        <w:t>s.</w:t>
      </w:r>
      <w:r w:rsidR="00B22648">
        <w:t xml:space="preserve"> Lots of my friends </w:t>
      </w:r>
      <w:r w:rsidR="00D126AF">
        <w:t xml:space="preserve">do enjoy some shooters on the market, however for many they are just simply too much money. This project will be totally open-source and free of charge, so anyone can play it. </w:t>
      </w:r>
    </w:p>
    <w:p w14:paraId="7308FAC2" w14:textId="33E2D6DE" w:rsidR="4625DD51" w:rsidRDefault="4625DD51" w:rsidP="0306F538">
      <w:pPr>
        <w:pStyle w:val="Heading1"/>
      </w:pPr>
      <w:bookmarkStart w:id="4" w:name="_Toc38034554"/>
      <w:r>
        <w:t>Analysis of existing solutions</w:t>
      </w:r>
      <w:bookmarkEnd w:id="4"/>
    </w:p>
    <w:p w14:paraId="6FFD5C61" w14:textId="3DAA098C" w:rsidR="0306F538" w:rsidRPr="003041F6" w:rsidRDefault="4625DD51" w:rsidP="0306F538">
      <w:pPr>
        <w:rPr>
          <w:vertAlign w:val="superscript"/>
        </w:rPr>
      </w:pPr>
      <w:r>
        <w:t>This genre of video games has a panoply of already existing solutions, many of which have been massively successful in sales.</w:t>
      </w:r>
      <w:r w:rsidR="54DA3AE2">
        <w:t xml:space="preserve"> In order to fully understand the best course of action to produce a viable alternative solution, many other solutions need to be </w:t>
      </w:r>
      <w:proofErr w:type="spellStart"/>
      <w:r w:rsidR="54DA3AE2">
        <w:t>analysed</w:t>
      </w:r>
      <w:proofErr w:type="spellEnd"/>
      <w:r w:rsidR="54DA3AE2">
        <w:t xml:space="preserve">. It is essential that the parts of what makes other shooter games good are </w:t>
      </w:r>
      <w:r w:rsidR="3A51D1B8">
        <w:t>used in good taste, and all negative parts be avoided or solved in this project to make a successful product.</w:t>
      </w:r>
    </w:p>
    <w:p w14:paraId="1BB99FAB" w14:textId="77777777" w:rsidR="003041F6" w:rsidRDefault="003041F6" w:rsidP="0306F538">
      <w:pPr>
        <w:rPr>
          <w:b/>
          <w:bCs/>
          <w:sz w:val="28"/>
          <w:szCs w:val="28"/>
        </w:rPr>
      </w:pPr>
    </w:p>
    <w:p w14:paraId="6C75CF2C" w14:textId="01BE898C" w:rsidR="173391F9" w:rsidRDefault="173391F9" w:rsidP="0306F538">
      <w:r w:rsidRPr="0306F538">
        <w:rPr>
          <w:b/>
          <w:bCs/>
          <w:sz w:val="28"/>
          <w:szCs w:val="28"/>
        </w:rPr>
        <w:t>Solution 1: Call of Duty: Modern Warfare</w:t>
      </w:r>
    </w:p>
    <w:p w14:paraId="2561113B" w14:textId="18818B8D" w:rsidR="0617A84D" w:rsidRDefault="0617A84D" w:rsidP="0306F538">
      <w:r>
        <w:t>The first solution that came to mind was the ever-famous series: Call of duty</w:t>
      </w:r>
      <w:r w:rsidRPr="0306F538">
        <w:rPr>
          <w:rStyle w:val="FootnoteReference"/>
        </w:rPr>
        <w:footnoteReference w:id="2"/>
      </w:r>
      <w:r w:rsidR="2B4F37F6">
        <w:t xml:space="preserve">. This has been, for many, the first shooter that they have played, so there must be several aspects of the game design which allow the game to be easily accessible, and fun to play. </w:t>
      </w:r>
    </w:p>
    <w:p w14:paraId="766B2C15" w14:textId="2D759F1C" w:rsidR="0617A84D" w:rsidRDefault="47C473EA" w:rsidP="0306F538">
      <w:r>
        <w:rPr>
          <w:noProof/>
        </w:rPr>
        <w:drawing>
          <wp:inline distT="0" distB="0" distL="0" distR="0" wp14:anchorId="693EB1F5" wp14:editId="5A8AF420">
            <wp:extent cx="4114800" cy="2314575"/>
            <wp:effectExtent l="0" t="0" r="0" b="0"/>
            <wp:docPr id="683661104" name="Picture 68366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pic:spPr>
                </pic:pic>
              </a:graphicData>
            </a:graphic>
          </wp:inline>
        </w:drawing>
      </w:r>
    </w:p>
    <w:p w14:paraId="55F75D7A" w14:textId="023AB5E1" w:rsidR="0617A84D" w:rsidRDefault="180DA87B" w:rsidP="622DCB28">
      <w:pPr>
        <w:rPr>
          <w:sz w:val="16"/>
          <w:szCs w:val="16"/>
        </w:rPr>
      </w:pPr>
      <w:r w:rsidRPr="28BFD730">
        <w:rPr>
          <w:sz w:val="16"/>
          <w:szCs w:val="16"/>
        </w:rPr>
        <w:t xml:space="preserve">Courtesy of: “No commentary gaming” </w:t>
      </w:r>
      <w:hyperlink r:id="rId12">
        <w:r w:rsidRPr="28BFD730">
          <w:rPr>
            <w:rStyle w:val="Hyperlink"/>
            <w:rFonts w:ascii="Corbel" w:eastAsia="Corbel" w:hAnsi="Corbel" w:cs="Corbel"/>
            <w:sz w:val="16"/>
            <w:szCs w:val="16"/>
          </w:rPr>
          <w:t>https://www.youtube.com/channel/UCrdI6AcVLxLC7ZFJr19dlDA</w:t>
        </w:r>
      </w:hyperlink>
    </w:p>
    <w:p w14:paraId="62CDEC14" w14:textId="6457492C" w:rsidR="0617A84D" w:rsidRDefault="08DEFDD6" w:rsidP="0306F538">
      <w:r>
        <w:t xml:space="preserve">This game has a clear and simple layout, the UI elements are quite </w:t>
      </w:r>
      <w:r w:rsidR="5FF73AEF">
        <w:t>minimalist</w:t>
      </w:r>
      <w:r>
        <w:t xml:space="preserve">, and the overall scene is small, and not too </w:t>
      </w:r>
      <w:r w:rsidR="25A6E9F3">
        <w:t>grand</w:t>
      </w:r>
      <w:r>
        <w:t xml:space="preserve">. The </w:t>
      </w:r>
      <w:r w:rsidR="4B56349D">
        <w:t>pace of the game is quite fast, which allows the user to be entertained.  The ability for the user to choose the level of detail the scenery and the weapons are in is</w:t>
      </w:r>
      <w:r w:rsidR="042CFFE9">
        <w:t xml:space="preserve"> absolutely</w:t>
      </w:r>
      <w:r w:rsidR="4B56349D">
        <w:t xml:space="preserve"> </w:t>
      </w:r>
      <w:r w:rsidR="0B0DDE6D">
        <w:t>to</w:t>
      </w:r>
      <w:r w:rsidR="4B56349D">
        <w:t xml:space="preserve"> this game’s advantage; </w:t>
      </w:r>
      <w:r w:rsidR="69F2D3DA">
        <w:t>the hardware requirements for this game are not massive, and even relatively old systems can run this game reliably.</w:t>
      </w:r>
      <w:r w:rsidR="11E5C6DC">
        <w:t xml:space="preserve"> To quote</w:t>
      </w:r>
      <w:r w:rsidR="0617A84D" w:rsidRPr="622DCB28">
        <w:rPr>
          <w:rStyle w:val="FootnoteReference"/>
        </w:rPr>
        <w:footnoteReference w:id="3"/>
      </w:r>
      <w:r w:rsidR="11E5C6DC">
        <w:t>:</w:t>
      </w:r>
    </w:p>
    <w:p w14:paraId="69BECCEE" w14:textId="2B3B6A7E" w:rsidR="0617A84D" w:rsidRDefault="11E5C6DC" w:rsidP="622DCB28">
      <w:pPr>
        <w:rPr>
          <w:rFonts w:ascii="Arial" w:eastAsia="Arial" w:hAnsi="Arial" w:cs="Arial"/>
          <w:i/>
          <w:iCs/>
          <w:color w:val="222222"/>
          <w:sz w:val="24"/>
          <w:szCs w:val="24"/>
        </w:rPr>
      </w:pPr>
      <w:r w:rsidRPr="28BFD730">
        <w:rPr>
          <w:rFonts w:ascii="Arial" w:eastAsia="Arial" w:hAnsi="Arial" w:cs="Arial"/>
          <w:i/>
          <w:iCs/>
          <w:color w:val="222222"/>
          <w:sz w:val="24"/>
          <w:szCs w:val="24"/>
        </w:rPr>
        <w:t>“The minimum requirements are as follows:</w:t>
      </w:r>
    </w:p>
    <w:p w14:paraId="434D7D1C" w14:textId="4EC32A66" w:rsidR="0617A84D" w:rsidRDefault="11E5C6DC" w:rsidP="622DCB28">
      <w:pPr>
        <w:pStyle w:val="ListParagraph"/>
        <w:numPr>
          <w:ilvl w:val="0"/>
          <w:numId w:val="21"/>
        </w:numPr>
        <w:rPr>
          <w:sz w:val="24"/>
          <w:szCs w:val="24"/>
        </w:rPr>
      </w:pPr>
      <w:r w:rsidRPr="2DEF74D0">
        <w:rPr>
          <w:rFonts w:ascii="Arial" w:eastAsia="Arial" w:hAnsi="Arial" w:cs="Arial"/>
          <w:i/>
          <w:iCs/>
          <w:sz w:val="24"/>
          <w:szCs w:val="24"/>
        </w:rPr>
        <w:t>OS: Windows 7 64-bit (SP1) or Windows 10 64-bit</w:t>
      </w:r>
    </w:p>
    <w:p w14:paraId="6F646B8B" w14:textId="0DA9BE86" w:rsidR="0617A84D" w:rsidRDefault="11E5C6DC" w:rsidP="622DCB28">
      <w:pPr>
        <w:pStyle w:val="ListParagraph"/>
        <w:numPr>
          <w:ilvl w:val="0"/>
          <w:numId w:val="21"/>
        </w:numPr>
        <w:rPr>
          <w:sz w:val="24"/>
          <w:szCs w:val="24"/>
        </w:rPr>
      </w:pPr>
      <w:r w:rsidRPr="2DEF74D0">
        <w:rPr>
          <w:rFonts w:ascii="Arial" w:eastAsia="Arial" w:hAnsi="Arial" w:cs="Arial"/>
          <w:i/>
          <w:iCs/>
          <w:sz w:val="24"/>
          <w:szCs w:val="24"/>
        </w:rPr>
        <w:t>Processor: Intel Core i3-4340 or AMD FX-6300</w:t>
      </w:r>
    </w:p>
    <w:p w14:paraId="391DEF27" w14:textId="218EAC9C" w:rsidR="0617A84D" w:rsidRDefault="11E5C6DC" w:rsidP="622DCB28">
      <w:pPr>
        <w:pStyle w:val="ListParagraph"/>
        <w:numPr>
          <w:ilvl w:val="0"/>
          <w:numId w:val="21"/>
        </w:numPr>
        <w:rPr>
          <w:sz w:val="24"/>
          <w:szCs w:val="24"/>
        </w:rPr>
      </w:pPr>
      <w:r w:rsidRPr="2DEF74D0">
        <w:rPr>
          <w:rFonts w:ascii="Arial" w:eastAsia="Arial" w:hAnsi="Arial" w:cs="Arial"/>
          <w:i/>
          <w:iCs/>
          <w:sz w:val="24"/>
          <w:szCs w:val="24"/>
        </w:rPr>
        <w:t>Memory: 8GB</w:t>
      </w:r>
    </w:p>
    <w:p w14:paraId="01CB9D56" w14:textId="6BB01A76" w:rsidR="0617A84D" w:rsidRDefault="11E5C6DC" w:rsidP="622DCB28">
      <w:pPr>
        <w:pStyle w:val="ListParagraph"/>
        <w:numPr>
          <w:ilvl w:val="0"/>
          <w:numId w:val="21"/>
        </w:numPr>
        <w:rPr>
          <w:sz w:val="24"/>
          <w:szCs w:val="24"/>
        </w:rPr>
      </w:pPr>
      <w:r w:rsidRPr="2DEF74D0">
        <w:rPr>
          <w:rFonts w:ascii="Arial" w:eastAsia="Arial" w:hAnsi="Arial" w:cs="Arial"/>
          <w:i/>
          <w:iCs/>
          <w:sz w:val="24"/>
          <w:szCs w:val="24"/>
        </w:rPr>
        <w:t>Graphics Card: Nvidia GeForce GTX 670/Nvidia GeForce GTX 1650 or AMD Radeon HD 7950 - DirectX 12.0 compatible system</w:t>
      </w:r>
    </w:p>
    <w:p w14:paraId="57F7BBD5" w14:textId="72A70D0D" w:rsidR="0617A84D" w:rsidRDefault="11E5C6DC" w:rsidP="28BFD730">
      <w:pPr>
        <w:pStyle w:val="ListParagraph"/>
        <w:numPr>
          <w:ilvl w:val="0"/>
          <w:numId w:val="21"/>
        </w:numPr>
        <w:rPr>
          <w:sz w:val="24"/>
          <w:szCs w:val="24"/>
        </w:rPr>
      </w:pPr>
      <w:r w:rsidRPr="2DEF74D0">
        <w:rPr>
          <w:rFonts w:ascii="Arial" w:eastAsia="Arial" w:hAnsi="Arial" w:cs="Arial"/>
          <w:i/>
          <w:iCs/>
          <w:sz w:val="24"/>
          <w:szCs w:val="24"/>
        </w:rPr>
        <w:t>Storage: 175GB</w:t>
      </w:r>
      <w:r w:rsidR="4476B19B" w:rsidRPr="2DEF74D0">
        <w:rPr>
          <w:rFonts w:ascii="Arial" w:eastAsia="Arial" w:hAnsi="Arial" w:cs="Arial"/>
          <w:i/>
          <w:iCs/>
          <w:sz w:val="24"/>
          <w:szCs w:val="24"/>
        </w:rPr>
        <w:t>”</w:t>
      </w:r>
    </w:p>
    <w:p w14:paraId="6B7C7208" w14:textId="41E81C22" w:rsidR="28BFD730" w:rsidRDefault="28BFD730" w:rsidP="28BFD730">
      <w:pPr>
        <w:rPr>
          <w:rFonts w:ascii="Arial" w:eastAsia="Arial" w:hAnsi="Arial" w:cs="Arial"/>
          <w:i/>
          <w:iCs/>
          <w:sz w:val="24"/>
          <w:szCs w:val="24"/>
        </w:rPr>
      </w:pPr>
    </w:p>
    <w:p w14:paraId="24BF68D5" w14:textId="77777777" w:rsidR="003041F6" w:rsidRDefault="003041F6" w:rsidP="28BFD730">
      <w:pPr>
        <w:rPr>
          <w:rFonts w:ascii="Arial" w:eastAsia="Arial" w:hAnsi="Arial" w:cs="Arial"/>
          <w:i/>
          <w:iCs/>
          <w:sz w:val="24"/>
          <w:szCs w:val="24"/>
        </w:rPr>
      </w:pPr>
    </w:p>
    <w:p w14:paraId="5F1AEC5F" w14:textId="77777777" w:rsidR="003041F6" w:rsidRDefault="003041F6" w:rsidP="28BFD730">
      <w:pPr>
        <w:rPr>
          <w:rFonts w:ascii="Arial" w:eastAsia="Arial" w:hAnsi="Arial" w:cs="Arial"/>
          <w:i/>
          <w:iCs/>
          <w:sz w:val="24"/>
          <w:szCs w:val="24"/>
        </w:rPr>
      </w:pPr>
    </w:p>
    <w:p w14:paraId="7DD5A5BE" w14:textId="59A2D8B5" w:rsidR="28BFD730" w:rsidRDefault="28BFD730" w:rsidP="28BFD730">
      <w:pPr>
        <w:rPr>
          <w:rFonts w:ascii="Arial" w:eastAsia="Arial" w:hAnsi="Arial" w:cs="Arial"/>
          <w:i/>
          <w:iCs/>
          <w:sz w:val="24"/>
          <w:szCs w:val="24"/>
        </w:rPr>
      </w:pPr>
    </w:p>
    <w:p w14:paraId="6810F4F0" w14:textId="37B7BA24" w:rsidR="11E5C6DC" w:rsidRDefault="11E5C6DC" w:rsidP="28BFD730">
      <w:r>
        <w:t>As we can see, the OS that is needed is not a restrictive factor for the user: windows 7 and windows 10 are two of the most widely used operating systems in the world. As for the processor, graphics card, and storage, these</w:t>
      </w:r>
      <w:r w:rsidR="47357615">
        <w:t xml:space="preserve"> are not particularly restrictive either. This will be a very important factor in the design of this project, so the ability to run on relativ</w:t>
      </w:r>
      <w:r w:rsidR="69F70F5E">
        <w:t>ely old hardware is very important.</w:t>
      </w:r>
    </w:p>
    <w:p w14:paraId="5BA0ED2E" w14:textId="127A989C" w:rsidR="28BFD730" w:rsidRDefault="28BFD730" w:rsidP="28BFD730"/>
    <w:p w14:paraId="3A2ADBB3" w14:textId="051B53CC" w:rsidR="1F5B470D" w:rsidRDefault="1F5B470D" w:rsidP="28BFD730">
      <w:r>
        <w:rPr>
          <w:noProof/>
        </w:rPr>
        <w:drawing>
          <wp:inline distT="0" distB="0" distL="0" distR="0" wp14:anchorId="671CFAE0" wp14:editId="1911E1AA">
            <wp:extent cx="4572000" cy="2571750"/>
            <wp:effectExtent l="0" t="0" r="0" b="0"/>
            <wp:docPr id="1643893854" name="Picture 164389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091ADA3" w14:textId="71D7B302" w:rsidR="1F5B470D" w:rsidRDefault="1F5B470D" w:rsidP="28BFD730">
      <w:pPr>
        <w:rPr>
          <w:sz w:val="16"/>
          <w:szCs w:val="16"/>
        </w:rPr>
      </w:pPr>
      <w:r w:rsidRPr="28BFD730">
        <w:rPr>
          <w:sz w:val="16"/>
          <w:szCs w:val="16"/>
        </w:rPr>
        <w:t>Courtesy of: “</w:t>
      </w:r>
      <w:proofErr w:type="spellStart"/>
      <w:r w:rsidRPr="28BFD730">
        <w:rPr>
          <w:sz w:val="16"/>
          <w:szCs w:val="16"/>
        </w:rPr>
        <w:t>gamesradar</w:t>
      </w:r>
      <w:proofErr w:type="spellEnd"/>
      <w:r w:rsidRPr="28BFD730">
        <w:rPr>
          <w:sz w:val="16"/>
          <w:szCs w:val="16"/>
        </w:rPr>
        <w:t xml:space="preserve">” </w:t>
      </w:r>
      <w:hyperlink r:id="rId14">
        <w:r w:rsidRPr="28BFD730">
          <w:rPr>
            <w:rStyle w:val="Hyperlink"/>
            <w:rFonts w:ascii="Corbel" w:eastAsia="Corbel" w:hAnsi="Corbel" w:cs="Corbel"/>
            <w:sz w:val="16"/>
            <w:szCs w:val="16"/>
          </w:rPr>
          <w:t>https://www.gamesradar.com/call-of-duty-modern-warfare-multiplayer-review/</w:t>
        </w:r>
      </w:hyperlink>
    </w:p>
    <w:p w14:paraId="2031055C" w14:textId="51B99F74" w:rsidR="28BFD730" w:rsidRDefault="28BFD730" w:rsidP="28BFD730">
      <w:pPr>
        <w:rPr>
          <w:rFonts w:ascii="Corbel" w:eastAsia="Corbel" w:hAnsi="Corbel" w:cs="Corbel"/>
          <w:sz w:val="16"/>
          <w:szCs w:val="16"/>
        </w:rPr>
      </w:pPr>
    </w:p>
    <w:p w14:paraId="06C86A38" w14:textId="3C257EAD" w:rsidR="1F5B470D" w:rsidRDefault="1F5B470D" w:rsidP="28BFD730">
      <w:r>
        <w:t>In terms of the computational approach, this game is using variables to store a sort of score system, denoted by the +100 on the screen.</w:t>
      </w:r>
      <w:r w:rsidR="2F86EEB7">
        <w:t xml:space="preserve"> This will be something that will be replicated in this project, as it can be very rewarding to the player, when playing the game. </w:t>
      </w:r>
    </w:p>
    <w:p w14:paraId="0A816886" w14:textId="77948097" w:rsidR="005ABE16" w:rsidRDefault="005ABE16" w:rsidP="28BFD730">
      <w:r>
        <w:t>This</w:t>
      </w:r>
      <w:r w:rsidR="2F86EEB7">
        <w:t xml:space="preserve"> can further be built on</w:t>
      </w:r>
      <w:r w:rsidR="71037670">
        <w:t xml:space="preserve"> </w:t>
      </w:r>
      <w:r w:rsidR="2F86EEB7">
        <w:t>by adding leaderboards</w:t>
      </w:r>
      <w:r w:rsidR="5A0A4BF8">
        <w:t xml:space="preserve"> or upgrades</w:t>
      </w:r>
      <w:r w:rsidR="2F86EEB7">
        <w:t>, which Call of Duty also has.</w:t>
      </w:r>
      <w:r w:rsidR="6D214AFE">
        <w:t xml:space="preserve"> The ability to achieve upgrades in this project will also be available, which will hopefully give the user a feeling of progressing, which is often what people enjoy most in shooter games.</w:t>
      </w:r>
      <w:r w:rsidR="787C5BC5">
        <w:t xml:space="preserve"> The use of post-processing effects in this game are used to great effect: they really add a lot to the environment, and make it feel less sterile. Unity has several in-built post-processing effects that will be used to make this p</w:t>
      </w:r>
      <w:r w:rsidR="57384F61">
        <w:t>roject feel more realistic, and potentially make it more pleasing to the eye.</w:t>
      </w:r>
    </w:p>
    <w:p w14:paraId="07F2260B" w14:textId="032322DC" w:rsidR="6D214AFE" w:rsidRDefault="6D214AFE" w:rsidP="28BFD730">
      <w:r>
        <w:t xml:space="preserve">Many mechanical aspects in this game are inspiring, the smooth movement, the fluid animations, the satisfying weapon mechanics. All of these will be seen in this project, all of which will hopefully add up to an enjoyable game. </w:t>
      </w:r>
    </w:p>
    <w:p w14:paraId="6849AE6E" w14:textId="7A333F9D" w:rsidR="6D214AFE" w:rsidRDefault="6D214AFE" w:rsidP="28BFD730">
      <w:r>
        <w:t>There are a couple of issues with call of duty, however. Many people seem to not appreciate the sounds of the guns, calling them “tinny” or “boring”. I hope to remedy this in my project with the use of high-fidelity sounds</w:t>
      </w:r>
      <w:r w:rsidR="5EDAE8FF">
        <w:t xml:space="preserve">, which hopefully will make the weapons seem more impactful. It is also important to note that this game is as AAA </w:t>
      </w:r>
      <w:r w:rsidR="2BC1C7EB">
        <w:t>title and</w:t>
      </w:r>
      <w:r w:rsidR="5EDAE8FF">
        <w:t xml:space="preserve"> has had the work of many hundreds of people over </w:t>
      </w:r>
      <w:r w:rsidR="3AF7C62B">
        <w:t>more than a year put into it. So, the variety in the weapons and the multitude of maps will not be seen to such an extent in this project.</w:t>
      </w:r>
    </w:p>
    <w:p w14:paraId="13DC7D86" w14:textId="718A79C8" w:rsidR="28BFD730" w:rsidRDefault="28BFD730" w:rsidP="28BFD730"/>
    <w:p w14:paraId="6C7C5E14" w14:textId="7B4E69A5" w:rsidR="28BFD730" w:rsidRDefault="28BFD730" w:rsidP="28BFD730">
      <w:pPr>
        <w:rPr>
          <w:b/>
          <w:bCs/>
          <w:sz w:val="28"/>
          <w:szCs w:val="28"/>
        </w:rPr>
      </w:pPr>
    </w:p>
    <w:p w14:paraId="74C361EF" w14:textId="2DFD7369" w:rsidR="5A8AF420" w:rsidRDefault="5A8AF420" w:rsidP="28BFD730">
      <w:r w:rsidRPr="2DEF74D0">
        <w:rPr>
          <w:b/>
          <w:bCs/>
          <w:sz w:val="28"/>
          <w:szCs w:val="28"/>
        </w:rPr>
        <w:t xml:space="preserve">Solution </w:t>
      </w:r>
      <w:r w:rsidR="04B2C52C" w:rsidRPr="2DEF74D0">
        <w:rPr>
          <w:b/>
          <w:bCs/>
          <w:sz w:val="28"/>
          <w:szCs w:val="28"/>
        </w:rPr>
        <w:t>2</w:t>
      </w:r>
      <w:r w:rsidRPr="2DEF74D0">
        <w:rPr>
          <w:b/>
          <w:bCs/>
          <w:sz w:val="28"/>
          <w:szCs w:val="28"/>
        </w:rPr>
        <w:t>:</w:t>
      </w:r>
      <w:r w:rsidR="30A0575F" w:rsidRPr="2DEF74D0">
        <w:rPr>
          <w:b/>
          <w:bCs/>
          <w:sz w:val="28"/>
          <w:szCs w:val="28"/>
        </w:rPr>
        <w:t xml:space="preserve"> Murder Miners</w:t>
      </w:r>
    </w:p>
    <w:p w14:paraId="330647CA" w14:textId="466E4B99" w:rsidR="30A0575F" w:rsidRDefault="30A0575F" w:rsidP="2DEF74D0">
      <w:r>
        <w:t>Murder Miners</w:t>
      </w:r>
      <w:r w:rsidRPr="2DEF74D0">
        <w:rPr>
          <w:rStyle w:val="FootnoteReference"/>
        </w:rPr>
        <w:footnoteReference w:id="4"/>
      </w:r>
      <w:r w:rsidR="07836667">
        <w:t xml:space="preserve"> is another solution. It is a multiplayer shooter, which primarily focuses on interesting </w:t>
      </w:r>
      <w:r w:rsidR="66C1F20F">
        <w:t>gameplay mechanics and a variety of skill-based weapons. What this solution has over Call of Duty</w:t>
      </w:r>
      <w:r w:rsidR="6EB05053">
        <w:t xml:space="preserve"> </w:t>
      </w:r>
      <w:proofErr w:type="gramStart"/>
      <w:r w:rsidR="6EB05053">
        <w:t>is</w:t>
      </w:r>
      <w:proofErr w:type="gramEnd"/>
      <w:r w:rsidR="66C1F20F">
        <w:t xml:space="preserve"> that it is made by a relatively small company, so the final product will be more similar to this proj</w:t>
      </w:r>
      <w:r w:rsidR="48441F52">
        <w:t xml:space="preserve">ect. The look and feel of the game are quite unique, and while it doesn’t have the final AAA title polish like Call of Duty, it does have a </w:t>
      </w:r>
      <w:r w:rsidR="4AB1F38A">
        <w:t>characteristically</w:t>
      </w:r>
      <w:r w:rsidR="48441F52">
        <w:t xml:space="preserve"> simplistic desi</w:t>
      </w:r>
      <w:r w:rsidR="39E6CAF2">
        <w:t xml:space="preserve">gn. </w:t>
      </w:r>
    </w:p>
    <w:p w14:paraId="11EEDAA7" w14:textId="514233D0" w:rsidR="39E6CAF2" w:rsidRDefault="39E6CAF2" w:rsidP="2DEF74D0">
      <w:r>
        <w:t xml:space="preserve">The landscapes are quite blocky, which means that they are quite easy to develop. This is one aspect I wish to implement in my game, as it will make world-building drastically </w:t>
      </w:r>
      <w:r w:rsidR="7D84CE45">
        <w:t>simpler</w:t>
      </w:r>
      <w:r>
        <w:t>, while still being relatively visually pleasing.</w:t>
      </w:r>
    </w:p>
    <w:p w14:paraId="6AFFA8DA" w14:textId="66B0C7B0" w:rsidR="25A8AB93" w:rsidRDefault="00F36C0A" w:rsidP="2DEF74D0">
      <w:pPr>
        <w:rPr>
          <w:rFonts w:ascii="Corbel" w:eastAsia="Corbel" w:hAnsi="Corbel" w:cs="Corbel"/>
          <w:sz w:val="16"/>
          <w:szCs w:val="16"/>
        </w:rPr>
      </w:pPr>
      <w:r>
        <w:rPr>
          <w:rFonts w:ascii="Corbel" w:eastAsia="Corbel" w:hAnsi="Corbel" w:cs="Corbel"/>
          <w:sz w:val="16"/>
          <w:szCs w:val="16"/>
        </w:rPr>
        <w:t xml:space="preserve">                                                                                                                                                                          </w:t>
      </w:r>
      <w:r w:rsidR="25A8AB93" w:rsidRPr="2DEF74D0">
        <w:rPr>
          <w:rFonts w:ascii="Corbel" w:eastAsia="Corbel" w:hAnsi="Corbel" w:cs="Corbel"/>
          <w:sz w:val="16"/>
          <w:szCs w:val="16"/>
        </w:rPr>
        <w:t>Courtesy of: “</w:t>
      </w:r>
      <w:proofErr w:type="spellStart"/>
      <w:r w:rsidR="25A8AB93" w:rsidRPr="2DEF74D0">
        <w:rPr>
          <w:rFonts w:ascii="Corbel" w:eastAsia="Corbel" w:hAnsi="Corbel" w:cs="Corbel"/>
          <w:sz w:val="16"/>
          <w:szCs w:val="16"/>
        </w:rPr>
        <w:t>Jforce</w:t>
      </w:r>
      <w:proofErr w:type="spellEnd"/>
      <w:r w:rsidR="25A8AB93" w:rsidRPr="2DEF74D0">
        <w:rPr>
          <w:rFonts w:ascii="Corbel" w:eastAsia="Corbel" w:hAnsi="Corbel" w:cs="Corbel"/>
          <w:sz w:val="16"/>
          <w:szCs w:val="16"/>
        </w:rPr>
        <w:t xml:space="preserve"> Games”</w:t>
      </w:r>
      <w:r w:rsidR="30A1E867" w:rsidRPr="2DEF74D0">
        <w:rPr>
          <w:rFonts w:ascii="Corbel" w:eastAsia="Corbel" w:hAnsi="Corbel" w:cs="Corbel"/>
          <w:sz w:val="16"/>
          <w:szCs w:val="16"/>
        </w:rPr>
        <w:t xml:space="preserve"> </w:t>
      </w:r>
      <w:hyperlink r:id="rId15">
        <w:r w:rsidR="30A1E867" w:rsidRPr="2DEF74D0">
          <w:rPr>
            <w:rStyle w:val="Hyperlink"/>
            <w:rFonts w:ascii="Corbel" w:eastAsia="Corbel" w:hAnsi="Corbel" w:cs="Corbel"/>
            <w:sz w:val="16"/>
            <w:szCs w:val="16"/>
          </w:rPr>
          <w:t>https://jforcegames.com/</w:t>
        </w:r>
      </w:hyperlink>
    </w:p>
    <w:p w14:paraId="5FA08D01" w14:textId="26E99184" w:rsidR="39BD2F7E" w:rsidRDefault="00F36C0A" w:rsidP="2DEF74D0">
      <w:r>
        <w:rPr>
          <w:noProof/>
        </w:rPr>
        <w:drawing>
          <wp:anchor distT="0" distB="0" distL="114300" distR="114300" simplePos="0" relativeHeight="251658240" behindDoc="1" locked="0" layoutInCell="1" allowOverlap="1" wp14:anchorId="1E10E9FC" wp14:editId="5B180EDF">
            <wp:simplePos x="0" y="0"/>
            <wp:positionH relativeFrom="column">
              <wp:posOffset>1695450</wp:posOffset>
            </wp:positionH>
            <wp:positionV relativeFrom="paragraph">
              <wp:posOffset>12700</wp:posOffset>
            </wp:positionV>
            <wp:extent cx="4572000" cy="2571750"/>
            <wp:effectExtent l="0" t="0" r="0" b="0"/>
            <wp:wrapTight wrapText="bothSides">
              <wp:wrapPolygon edited="0">
                <wp:start x="0" y="0"/>
                <wp:lineTo x="0" y="21440"/>
                <wp:lineTo x="21510" y="21440"/>
                <wp:lineTo x="21510" y="0"/>
                <wp:lineTo x="0" y="0"/>
              </wp:wrapPolygon>
            </wp:wrapTight>
            <wp:docPr id="1038919919" name="Picture 103891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14:sizeRelH relativeFrom="page">
              <wp14:pctWidth>0</wp14:pctWidth>
            </wp14:sizeRelH>
            <wp14:sizeRelV relativeFrom="page">
              <wp14:pctHeight>0</wp14:pctHeight>
            </wp14:sizeRelV>
          </wp:anchor>
        </w:drawing>
      </w:r>
      <w:r w:rsidR="39BD2F7E">
        <w:t xml:space="preserve">The pace of the game, like many shooters, is quite fast. This will tie in very </w:t>
      </w:r>
      <w:r w:rsidR="73DF9039">
        <w:t>well</w:t>
      </w:r>
      <w:r w:rsidR="39BD2F7E">
        <w:t xml:space="preserve"> with the fluid animations and smooth movement to make a game that is fun to play. A good movement system is vital to creating a good shooter game. </w:t>
      </w:r>
    </w:p>
    <w:p w14:paraId="73041520" w14:textId="5816AB92" w:rsidR="30D2ADEF" w:rsidRDefault="30D2ADEF" w:rsidP="2DEF74D0">
      <w:r>
        <w:t xml:space="preserve">In terms of graphics, the game seems quite basic. This is because the game design team is not massive, so they did not have a lot of time to create extremely high-detail graphics. However, even though they may seem a little bit dated, the graphics do serve the game well. </w:t>
      </w:r>
    </w:p>
    <w:p w14:paraId="21B3DA3C" w14:textId="100DD58B" w:rsidR="6EAB7663" w:rsidRDefault="6EAB7663" w:rsidP="2DEF74D0">
      <w:r>
        <w:t>Also, there is a large selection of maps in the game. In this project there will be several maps to choose from as well, as the ability to select a map to play on adds a lot of interest into the game, instead of</w:t>
      </w:r>
      <w:r w:rsidR="4399D0A9">
        <w:t xml:space="preserve"> the game becoming very repetitive in the same environment. </w:t>
      </w:r>
      <w:r w:rsidR="1DFE40B1">
        <w:t xml:space="preserve">However, the </w:t>
      </w:r>
      <w:r w:rsidR="5F532C31">
        <w:t>actual themes of the maps in Murder Miners can be quite varied, some being large city-landscapes, and others being alien planets. In this projec</w:t>
      </w:r>
      <w:r w:rsidR="54CD30A5">
        <w:t xml:space="preserve">t, however, I intend on making all the maps to a similar sort of </w:t>
      </w:r>
      <w:r w:rsidR="43E9DCAC">
        <w:t>theme</w:t>
      </w:r>
      <w:r w:rsidR="5E55CADF">
        <w:t xml:space="preserve">, which will </w:t>
      </w:r>
      <w:r w:rsidR="0F6C329F">
        <w:t>make the game seem consistent.</w:t>
      </w:r>
    </w:p>
    <w:p w14:paraId="38212799" w14:textId="65D9D673" w:rsidR="4F5DF9F6" w:rsidRDefault="4F5DF9F6" w:rsidP="2DEF74D0">
      <w:r>
        <w:t xml:space="preserve">The creators of this game, however, used their own in-house game engine to create this game. While this means that they had a greater ability to </w:t>
      </w:r>
      <w:r w:rsidR="2B8E3950">
        <w:t>customize</w:t>
      </w:r>
      <w:r>
        <w:t xml:space="preserve"> their game to make it as unique and interesting as possible, creating an entire game engine is very time-consuming, and will not be done for this project due to time constraint</w:t>
      </w:r>
      <w:r w:rsidR="0A60E40E">
        <w:t xml:space="preserve">s. </w:t>
      </w:r>
      <w:r w:rsidR="0E014C1A">
        <w:t>The abilities of Unity are vast, and certainly contain everything that would be needed to make this project.</w:t>
      </w:r>
    </w:p>
    <w:p w14:paraId="5C81CF26" w14:textId="7B037530" w:rsidR="65E559D8" w:rsidRDefault="65E559D8" w:rsidP="2DEF74D0">
      <w:r>
        <w:lastRenderedPageBreak/>
        <w:t xml:space="preserve">In terms of system requirements, this game is quite unique. Due to the lack of extremely detailed graphics and lightweight game engine, the requirements are very relaxed. From the Steam </w:t>
      </w:r>
      <w:r w:rsidR="0AD07694">
        <w:t>link previously referenced, it says:</w:t>
      </w:r>
    </w:p>
    <w:p w14:paraId="3DA27D47" w14:textId="31F5AAEE" w:rsidR="2DEF74D0" w:rsidRDefault="2DEF74D0" w:rsidP="2DEF74D0"/>
    <w:p w14:paraId="68324967" w14:textId="2B3B6A7E" w:rsidR="0AD07694" w:rsidRDefault="0AD07694" w:rsidP="2DEF74D0">
      <w:pPr>
        <w:rPr>
          <w:rFonts w:ascii="Arial" w:eastAsia="Arial" w:hAnsi="Arial" w:cs="Arial"/>
          <w:i/>
          <w:iCs/>
          <w:color w:val="222222"/>
          <w:sz w:val="24"/>
          <w:szCs w:val="24"/>
        </w:rPr>
      </w:pPr>
      <w:r w:rsidRPr="2DEF74D0">
        <w:rPr>
          <w:rFonts w:ascii="Arial" w:eastAsia="Arial" w:hAnsi="Arial" w:cs="Arial"/>
          <w:i/>
          <w:iCs/>
          <w:color w:val="222222"/>
          <w:sz w:val="24"/>
          <w:szCs w:val="24"/>
        </w:rPr>
        <w:t>“The minimum requirements are as follows:</w:t>
      </w:r>
    </w:p>
    <w:p w14:paraId="4B083C55" w14:textId="5D0FD37C" w:rsidR="0AD07694" w:rsidRDefault="0AD07694" w:rsidP="2DEF74D0">
      <w:pPr>
        <w:pStyle w:val="ListParagraph"/>
        <w:numPr>
          <w:ilvl w:val="0"/>
          <w:numId w:val="21"/>
        </w:numPr>
        <w:rPr>
          <w:sz w:val="24"/>
          <w:szCs w:val="24"/>
        </w:rPr>
      </w:pPr>
      <w:r w:rsidRPr="2DEF74D0">
        <w:rPr>
          <w:rFonts w:ascii="Arial" w:eastAsia="Arial" w:hAnsi="Arial" w:cs="Arial"/>
          <w:i/>
          <w:iCs/>
          <w:sz w:val="24"/>
          <w:szCs w:val="24"/>
        </w:rPr>
        <w:t>OS: Windows</w:t>
      </w:r>
    </w:p>
    <w:p w14:paraId="295F240C" w14:textId="49DCBA3B" w:rsidR="0AD07694" w:rsidRDefault="0AD07694" w:rsidP="2DEF74D0">
      <w:pPr>
        <w:pStyle w:val="ListParagraph"/>
        <w:numPr>
          <w:ilvl w:val="0"/>
          <w:numId w:val="21"/>
        </w:numPr>
        <w:rPr>
          <w:sz w:val="24"/>
          <w:szCs w:val="24"/>
        </w:rPr>
      </w:pPr>
      <w:r w:rsidRPr="2DEF74D0">
        <w:rPr>
          <w:rFonts w:ascii="Arial" w:eastAsia="Arial" w:hAnsi="Arial" w:cs="Arial"/>
          <w:i/>
          <w:iCs/>
          <w:sz w:val="24"/>
          <w:szCs w:val="24"/>
        </w:rPr>
        <w:t>Network: Broadband Internet connection</w:t>
      </w:r>
    </w:p>
    <w:p w14:paraId="7AC0201F" w14:textId="3DF80C0A" w:rsidR="0AD07694" w:rsidRDefault="0AD07694" w:rsidP="2DEF74D0">
      <w:pPr>
        <w:pStyle w:val="ListParagraph"/>
        <w:numPr>
          <w:ilvl w:val="0"/>
          <w:numId w:val="21"/>
        </w:numPr>
        <w:spacing w:before="0" w:after="0"/>
        <w:rPr>
          <w:i/>
          <w:iCs/>
          <w:sz w:val="24"/>
          <w:szCs w:val="24"/>
        </w:rPr>
      </w:pPr>
      <w:r w:rsidRPr="2DEF74D0">
        <w:rPr>
          <w:rFonts w:ascii="Arial" w:eastAsia="Arial" w:hAnsi="Arial" w:cs="Arial"/>
          <w:i/>
          <w:iCs/>
          <w:sz w:val="24"/>
          <w:szCs w:val="24"/>
        </w:rPr>
        <w:t>Memory: 1 GB RAM</w:t>
      </w:r>
    </w:p>
    <w:p w14:paraId="36EF41E4" w14:textId="178CC70C" w:rsidR="0AD07694" w:rsidRDefault="0AD07694" w:rsidP="2DEF74D0">
      <w:pPr>
        <w:pStyle w:val="ListParagraph"/>
        <w:numPr>
          <w:ilvl w:val="0"/>
          <w:numId w:val="21"/>
        </w:numPr>
        <w:rPr>
          <w:sz w:val="24"/>
          <w:szCs w:val="24"/>
        </w:rPr>
      </w:pPr>
      <w:r w:rsidRPr="2DEF74D0">
        <w:rPr>
          <w:rFonts w:ascii="Arial" w:eastAsia="Arial" w:hAnsi="Arial" w:cs="Arial"/>
          <w:i/>
          <w:iCs/>
          <w:sz w:val="24"/>
          <w:szCs w:val="24"/>
        </w:rPr>
        <w:t xml:space="preserve">Graphics Card: ATI Radeon X1300-X1950, </w:t>
      </w:r>
      <w:proofErr w:type="spellStart"/>
      <w:r w:rsidRPr="2DEF74D0">
        <w:rPr>
          <w:rFonts w:ascii="Arial" w:eastAsia="Arial" w:hAnsi="Arial" w:cs="Arial"/>
          <w:i/>
          <w:iCs/>
          <w:sz w:val="24"/>
          <w:szCs w:val="24"/>
        </w:rPr>
        <w:t>nVidia</w:t>
      </w:r>
      <w:proofErr w:type="spellEnd"/>
      <w:r w:rsidRPr="2DEF74D0">
        <w:rPr>
          <w:rFonts w:ascii="Arial" w:eastAsia="Arial" w:hAnsi="Arial" w:cs="Arial"/>
          <w:i/>
          <w:iCs/>
          <w:sz w:val="24"/>
          <w:szCs w:val="24"/>
        </w:rPr>
        <w:t xml:space="preserve"> </w:t>
      </w:r>
      <w:proofErr w:type="spellStart"/>
      <w:r w:rsidRPr="2DEF74D0">
        <w:rPr>
          <w:rFonts w:ascii="Arial" w:eastAsia="Arial" w:hAnsi="Arial" w:cs="Arial"/>
          <w:i/>
          <w:iCs/>
          <w:sz w:val="24"/>
          <w:szCs w:val="24"/>
        </w:rPr>
        <w:t>Geforce</w:t>
      </w:r>
      <w:proofErr w:type="spellEnd"/>
      <w:r w:rsidRPr="2DEF74D0">
        <w:rPr>
          <w:rFonts w:ascii="Arial" w:eastAsia="Arial" w:hAnsi="Arial" w:cs="Arial"/>
          <w:i/>
          <w:iCs/>
          <w:sz w:val="24"/>
          <w:szCs w:val="24"/>
        </w:rPr>
        <w:t xml:space="preserve"> 6 et 7</w:t>
      </w:r>
    </w:p>
    <w:p w14:paraId="188B1DEC" w14:textId="7F5E66AE" w:rsidR="0AD07694" w:rsidRDefault="0AD07694" w:rsidP="2DEF74D0">
      <w:pPr>
        <w:pStyle w:val="ListParagraph"/>
        <w:numPr>
          <w:ilvl w:val="0"/>
          <w:numId w:val="21"/>
        </w:numPr>
        <w:rPr>
          <w:sz w:val="24"/>
          <w:szCs w:val="24"/>
        </w:rPr>
      </w:pPr>
      <w:r w:rsidRPr="2DEF74D0">
        <w:rPr>
          <w:rFonts w:ascii="Arial" w:eastAsia="Arial" w:hAnsi="Arial" w:cs="Arial"/>
          <w:i/>
          <w:iCs/>
          <w:sz w:val="24"/>
          <w:szCs w:val="24"/>
        </w:rPr>
        <w:t>Storage: 250MB required”</w:t>
      </w:r>
    </w:p>
    <w:p w14:paraId="13F5767B" w14:textId="77777777" w:rsidR="004167B8" w:rsidRDefault="625E084E" w:rsidP="2DEF74D0">
      <w:r>
        <w:t xml:space="preserve">These requirements are very low, and as the game came out in July 2014, even low performance machines from 6 years ago would still contend quite well with this game. This basically means </w:t>
      </w:r>
      <w:r w:rsidR="36ACE82C">
        <w:t>if</w:t>
      </w:r>
      <w:r>
        <w:t xml:space="preserve"> the computer has a graphics card it will be able to run this game. </w:t>
      </w:r>
      <w:r w:rsidR="77D63C35">
        <w:t>For this project, it is essential t</w:t>
      </w:r>
      <w:r w:rsidR="31CAC6EB">
        <w:t>hat even low performance systems can run it. With the use of simple level design and the not extremely high-quality graphics that this game has, it is likely the project will run very well.</w:t>
      </w:r>
    </w:p>
    <w:p w14:paraId="01C1BC85" w14:textId="77777777" w:rsidR="004167B8" w:rsidRDefault="004167B8" w:rsidP="2DEF74D0"/>
    <w:p w14:paraId="7A6CDB13" w14:textId="77777777" w:rsidR="004167B8" w:rsidRDefault="004167B8" w:rsidP="2DEF74D0"/>
    <w:p w14:paraId="290D7304" w14:textId="77777777" w:rsidR="004167B8" w:rsidRDefault="004167B8" w:rsidP="2DEF74D0"/>
    <w:p w14:paraId="5F42E0AD" w14:textId="3D1D5332" w:rsidR="1D168126" w:rsidRDefault="1D168126" w:rsidP="2DEF74D0">
      <w:r w:rsidRPr="2DEF74D0">
        <w:rPr>
          <w:b/>
          <w:bCs/>
          <w:sz w:val="28"/>
          <w:szCs w:val="28"/>
        </w:rPr>
        <w:t>Solution 3: H</w:t>
      </w:r>
      <w:r w:rsidR="07A1D537" w:rsidRPr="2DEF74D0">
        <w:rPr>
          <w:b/>
          <w:bCs/>
          <w:sz w:val="28"/>
          <w:szCs w:val="28"/>
        </w:rPr>
        <w:t>otdogs, Horseshoes</w:t>
      </w:r>
      <w:r w:rsidRPr="2DEF74D0">
        <w:rPr>
          <w:b/>
          <w:bCs/>
          <w:sz w:val="28"/>
          <w:szCs w:val="28"/>
        </w:rPr>
        <w:t xml:space="preserve"> and Hand grenades (VR)</w:t>
      </w:r>
    </w:p>
    <w:p w14:paraId="74E7F5CD" w14:textId="1F9EB9BE" w:rsidR="1D168126" w:rsidRDefault="1D168126" w:rsidP="2DEF74D0">
      <w:r>
        <w:t>H3VR</w:t>
      </w:r>
      <w:r w:rsidRPr="2DEF74D0">
        <w:rPr>
          <w:rStyle w:val="FootnoteReference"/>
        </w:rPr>
        <w:footnoteReference w:id="5"/>
      </w:r>
      <w:r w:rsidR="027FAB1A">
        <w:t xml:space="preserve"> </w:t>
      </w:r>
      <w:r>
        <w:t xml:space="preserve">is a game that is supposed to model guns as accurately as possible. Every single bullet, magazine, </w:t>
      </w:r>
      <w:r w:rsidR="17ECFF60">
        <w:t xml:space="preserve">and </w:t>
      </w:r>
      <w:r>
        <w:t>attachment</w:t>
      </w:r>
      <w:r w:rsidR="76F95C93">
        <w:t xml:space="preserve"> are</w:t>
      </w:r>
      <w:r>
        <w:t xml:space="preserve"> faithful to their </w:t>
      </w:r>
      <w:r w:rsidR="5560FC07">
        <w:t>real-life</w:t>
      </w:r>
      <w:r>
        <w:t xml:space="preserve"> counterparts to a</w:t>
      </w:r>
      <w:r w:rsidR="47D4E0A7">
        <w:t xml:space="preserve">n extremely high degree of accuracy. This game has been my main inspiration to create a first-person shooter, as I have played this game </w:t>
      </w:r>
      <w:r w:rsidR="57B9489D">
        <w:t>for a long time.</w:t>
      </w:r>
    </w:p>
    <w:p w14:paraId="5A7D716A" w14:textId="729F9F46" w:rsidR="57B9489D" w:rsidRDefault="00CE4BB8" w:rsidP="2DEF74D0">
      <w:r>
        <w:rPr>
          <w:noProof/>
        </w:rPr>
        <w:drawing>
          <wp:anchor distT="0" distB="0" distL="114300" distR="114300" simplePos="0" relativeHeight="251658241" behindDoc="1" locked="0" layoutInCell="1" allowOverlap="1" wp14:anchorId="23490A3E" wp14:editId="239907CE">
            <wp:simplePos x="0" y="0"/>
            <wp:positionH relativeFrom="page">
              <wp:posOffset>3483610</wp:posOffset>
            </wp:positionH>
            <wp:positionV relativeFrom="paragraph">
              <wp:posOffset>12065</wp:posOffset>
            </wp:positionV>
            <wp:extent cx="3914775" cy="2202061"/>
            <wp:effectExtent l="0" t="0" r="0" b="8255"/>
            <wp:wrapTight wrapText="bothSides">
              <wp:wrapPolygon edited="0">
                <wp:start x="0" y="0"/>
                <wp:lineTo x="0" y="21494"/>
                <wp:lineTo x="21442" y="21494"/>
                <wp:lineTo x="21442" y="0"/>
                <wp:lineTo x="0" y="0"/>
              </wp:wrapPolygon>
            </wp:wrapTight>
            <wp:docPr id="1214507130" name="Picture 1214507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14775" cy="2202061"/>
                    </a:xfrm>
                    <a:prstGeom prst="rect">
                      <a:avLst/>
                    </a:prstGeom>
                  </pic:spPr>
                </pic:pic>
              </a:graphicData>
            </a:graphic>
            <wp14:sizeRelH relativeFrom="page">
              <wp14:pctWidth>0</wp14:pctWidth>
            </wp14:sizeRelH>
            <wp14:sizeRelV relativeFrom="page">
              <wp14:pctHeight>0</wp14:pctHeight>
            </wp14:sizeRelV>
          </wp:anchor>
        </w:drawing>
      </w:r>
      <w:r w:rsidR="57B9489D">
        <w:t>The one difference between H3VR and this project is the fact that H3VR is in VR. I am not intending to build this project in VR, as VR development i</w:t>
      </w:r>
      <w:r w:rsidR="7D7E8732">
        <w:t xml:space="preserve">s difficult </w:t>
      </w:r>
      <w:r w:rsidR="58A1A3A4">
        <w:t>and</w:t>
      </w:r>
      <w:r w:rsidR="7D7E8732">
        <w:t xml:space="preserve"> requires the user to have an expensive headset. On top of that, in order to use a VR headset effectively, you need a relatively high-end machine.</w:t>
      </w:r>
      <w:r w:rsidR="19326A17">
        <w:t xml:space="preserve"> I am taking massive inspiration from the game in this project, as I have gotten many hours of </w:t>
      </w:r>
      <w:r w:rsidR="54E1B757">
        <w:t>enjoyment</w:t>
      </w:r>
      <w:r w:rsidR="1C053670">
        <w:t xml:space="preserve"> out of it</w:t>
      </w:r>
      <w:r w:rsidR="3665DB82">
        <w:t>, although I won’t be using VR in the project.</w:t>
      </w:r>
    </w:p>
    <w:p w14:paraId="1474FBC8" w14:textId="3DC967CB" w:rsidR="3665DB82" w:rsidRDefault="3665DB82" w:rsidP="2DEF74D0">
      <w:r>
        <w:lastRenderedPageBreak/>
        <w:t xml:space="preserve">In terms of the core game features, this game seems to do everything right. The movement is very fluid, the weapons mechanics are basically a recreation of real life, and the graphics are quite </w:t>
      </w:r>
      <w:r w:rsidR="3BF690E1">
        <w:t>satisfying. However, most of the game's mechanics are built for VR, and the fact of the matter is that those mechanics would likely not port well over into normal, flat screen games.</w:t>
      </w:r>
      <w:r w:rsidR="5DF1D847">
        <w:t xml:space="preserve"> So instead of completely copying everything about the game, the only inspirations will be the weapon me</w:t>
      </w:r>
      <w:r w:rsidR="65D5C20D">
        <w:t xml:space="preserve">chanics and the overall design and layout of the game. </w:t>
      </w:r>
    </w:p>
    <w:p w14:paraId="7B2D33DE" w14:textId="72C9605B" w:rsidR="4F42EA7C" w:rsidRDefault="4F42EA7C" w:rsidP="2DEF74D0">
      <w:r>
        <w:rPr>
          <w:noProof/>
        </w:rPr>
        <w:drawing>
          <wp:inline distT="0" distB="0" distL="0" distR="0" wp14:anchorId="5B3F758F" wp14:editId="162564E4">
            <wp:extent cx="4572000" cy="2571750"/>
            <wp:effectExtent l="0" t="0" r="0" b="0"/>
            <wp:docPr id="2060260310" name="Picture 206026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1E23A31" w14:textId="039C1C9E" w:rsidR="7B3A1F16" w:rsidRDefault="7B3A1F16" w:rsidP="2DEF74D0">
      <w:r>
        <w:t>As shown in this picture, the style of the graphics is quite simple, like Murder Miners. I think for a small game developer, the best course of action is to use simple graphics like these.</w:t>
      </w:r>
    </w:p>
    <w:p w14:paraId="0527CE42" w14:textId="18590429" w:rsidR="7B3A1F16" w:rsidRDefault="7B3A1F16" w:rsidP="2DEF74D0">
      <w:r>
        <w:t xml:space="preserve">H3VR was created in Unity as well, so it really showcases that such a solution can be executed to a </w:t>
      </w:r>
      <w:r w:rsidR="6F144E5F">
        <w:t>high</w:t>
      </w:r>
      <w:r>
        <w:t xml:space="preserve"> degree with the game engine.</w:t>
      </w:r>
    </w:p>
    <w:p w14:paraId="5B426765" w14:textId="69BF6C54" w:rsidR="2DEF74D0" w:rsidRDefault="7A21E596">
      <w:r>
        <w:t xml:space="preserve">Also, the detail to which the guns are </w:t>
      </w:r>
      <w:proofErr w:type="gramStart"/>
      <w:r>
        <w:t>actually modelled</w:t>
      </w:r>
      <w:proofErr w:type="gramEnd"/>
      <w:r>
        <w:t xml:space="preserve"> in this game is not going to be feasible in this project, due to the complexity and the fact that VR allows for a greater level of control/manipulation of han</w:t>
      </w:r>
      <w:r w:rsidR="02C403EC">
        <w:t>dheld objects than a mouse and keyboard. Therefore, the weapon mechanics that we will see in the project will be quite simplified.</w:t>
      </w:r>
    </w:p>
    <w:p w14:paraId="62EDD327" w14:textId="77777777" w:rsidR="004167B8" w:rsidRDefault="004167B8"/>
    <w:p w14:paraId="78C551B2" w14:textId="72C56D4C" w:rsidR="26518CC7" w:rsidRDefault="26518CC7" w:rsidP="2DEF74D0">
      <w:pPr>
        <w:pStyle w:val="Heading1"/>
      </w:pPr>
      <w:bookmarkStart w:id="5" w:name="_Toc38034555"/>
      <w:r>
        <w:t>Data Collection</w:t>
      </w:r>
      <w:bookmarkEnd w:id="5"/>
    </w:p>
    <w:p w14:paraId="0BFF4BEB" w14:textId="421CC842" w:rsidR="26518CC7" w:rsidRDefault="26518CC7" w:rsidP="2DEF74D0">
      <w:r>
        <w:t>In order to create the best solution possible with the given amount of time, it is important that I find out exactly what needs to be in the solution. There will 2 methods that I</w:t>
      </w:r>
      <w:r w:rsidR="3E315F08">
        <w:t xml:space="preserve"> will use to collect the data that I need:</w:t>
      </w:r>
    </w:p>
    <w:p w14:paraId="2930D350" w14:textId="352A005E" w:rsidR="3E315F08" w:rsidRDefault="3E315F08" w:rsidP="2DEF74D0">
      <w:pPr>
        <w:rPr>
          <w:b/>
          <w:bCs/>
          <w:sz w:val="28"/>
          <w:szCs w:val="28"/>
        </w:rPr>
      </w:pPr>
      <w:r w:rsidRPr="2DEF74D0">
        <w:rPr>
          <w:b/>
          <w:bCs/>
          <w:sz w:val="28"/>
          <w:szCs w:val="28"/>
        </w:rPr>
        <w:t>Questionnaire</w:t>
      </w:r>
    </w:p>
    <w:p w14:paraId="6503C100" w14:textId="4762B470" w:rsidR="3E315F08" w:rsidRDefault="3E315F08" w:rsidP="2DEF74D0">
      <w:r>
        <w:t>This is going to be a small set of important questions based on what the solution will contain and what the stakeholders want from the solution. I will use a</w:t>
      </w:r>
      <w:r w:rsidR="6314407D">
        <w:t xml:space="preserve">n online resource to create a questionnaire that is easy to distribute to people, which will allow for a greater sample size, and then hopefully a better picture for what needs to be done for the solution. A </w:t>
      </w:r>
      <w:r w:rsidR="576490DD">
        <w:t>common problem with questionnaires is that the fixed answers can be misleading, or not allow the user to give their whole opinion on the matter. To combat this, I will allow for a small box where the people do</w:t>
      </w:r>
      <w:r w:rsidR="38078C97">
        <w:t xml:space="preserve">ing the questionnaires can put any further comments they may wish to make. </w:t>
      </w:r>
    </w:p>
    <w:p w14:paraId="678EC878" w14:textId="3450541B" w:rsidR="38078C97" w:rsidRDefault="38078C97" w:rsidP="2DEF74D0">
      <w:r>
        <w:lastRenderedPageBreak/>
        <w:t xml:space="preserve">I will be mainly intending to send this questionnaire to people whom I know as interested in the final project, who may want to play the game, or who are interested in games in general. Once I have received an adequate amount of responses, I will </w:t>
      </w:r>
      <w:proofErr w:type="spellStart"/>
      <w:r w:rsidR="06C2093F">
        <w:t>analy</w:t>
      </w:r>
      <w:r w:rsidR="08F9F615">
        <w:t>s</w:t>
      </w:r>
      <w:r w:rsidR="06C2093F">
        <w:t>e</w:t>
      </w:r>
      <w:proofErr w:type="spellEnd"/>
      <w:r>
        <w:t xml:space="preserve"> the </w:t>
      </w:r>
      <w:r w:rsidR="0E0A0E25">
        <w:t xml:space="preserve">data, and determine what </w:t>
      </w:r>
      <w:proofErr w:type="gramStart"/>
      <w:r w:rsidR="0E0A0E25">
        <w:t>the majority of</w:t>
      </w:r>
      <w:proofErr w:type="gramEnd"/>
      <w:r w:rsidR="0E0A0E25">
        <w:t xml:space="preserve"> the </w:t>
      </w:r>
      <w:r w:rsidR="58A06726">
        <w:t>respondents</w:t>
      </w:r>
      <w:r w:rsidR="0E0A0E25">
        <w:t xml:space="preserve"> want. </w:t>
      </w:r>
    </w:p>
    <w:p w14:paraId="272B6D7A" w14:textId="343CA390" w:rsidR="2DEF74D0" w:rsidRDefault="2DEF74D0" w:rsidP="2DEF74D0"/>
    <w:p w14:paraId="74BC5DB2" w14:textId="096E845D" w:rsidR="6EFBD84A" w:rsidRDefault="6EFBD84A" w:rsidP="2DEF74D0">
      <w:r w:rsidRPr="2DEF74D0">
        <w:rPr>
          <w:b/>
          <w:bCs/>
          <w:sz w:val="28"/>
          <w:szCs w:val="28"/>
        </w:rPr>
        <w:t>Interview with the client</w:t>
      </w:r>
    </w:p>
    <w:p w14:paraId="67380F11" w14:textId="210C4E5B" w:rsidR="6EFBD84A" w:rsidRDefault="6EFBD84A" w:rsidP="2DEF74D0">
      <w:r>
        <w:t xml:space="preserve">Of course, the main client has the opinion that matters the most in this situation. So therefore, I will take further measures than just a questionnaire to make sure he gets what he wants. </w:t>
      </w:r>
      <w:r w:rsidR="3D4A8E03">
        <w:t>This interview will comprise of me asking specific questions based on ideas that might be needed in the game</w:t>
      </w:r>
      <w:r w:rsidR="0024C148">
        <w:t xml:space="preserve">, as well as some insight from the client on what his specific demands are. </w:t>
      </w:r>
    </w:p>
    <w:p w14:paraId="4686ACF7" w14:textId="37CEB8D0" w:rsidR="0024C148" w:rsidRDefault="0024C148" w:rsidP="2DEF74D0">
      <w:r>
        <w:t xml:space="preserve">This will be beneficial over the </w:t>
      </w:r>
      <w:r w:rsidR="5EE7F6EB">
        <w:t>questionnaire because it will let me see exactly what the client wants, and then I can give that opinion a bit more weighting over what is going to happen with the project.</w:t>
      </w:r>
      <w:r w:rsidR="0C2CDEB2">
        <w:t xml:space="preserve"> Due to it being more personal as well, I think I will be able to extract more information about what he wants for the game than with a questionnaire.</w:t>
      </w:r>
    </w:p>
    <w:p w14:paraId="4522B6E1" w14:textId="79B6AAC7" w:rsidR="2DEF74D0" w:rsidRDefault="2DEF74D0"/>
    <w:p w14:paraId="2C991DB8" w14:textId="0990F9EE" w:rsidR="67AF39A8" w:rsidRDefault="67AF39A8" w:rsidP="2DEF74D0">
      <w:pPr>
        <w:pStyle w:val="Heading1"/>
      </w:pPr>
      <w:bookmarkStart w:id="6" w:name="_Toc38034556"/>
      <w:r>
        <w:t>Data Analysis</w:t>
      </w:r>
      <w:bookmarkEnd w:id="6"/>
    </w:p>
    <w:p w14:paraId="41E8FC4D" w14:textId="14D78E5C" w:rsidR="2DEF74D0" w:rsidRDefault="2DEF74D0" w:rsidP="2DEF74D0">
      <w:pPr>
        <w:rPr>
          <w:b/>
          <w:bCs/>
          <w:sz w:val="28"/>
          <w:szCs w:val="28"/>
        </w:rPr>
      </w:pPr>
    </w:p>
    <w:p w14:paraId="68D5345C" w14:textId="27A201BA" w:rsidR="035E8761" w:rsidRDefault="035E8761" w:rsidP="2DEF74D0">
      <w:pPr>
        <w:rPr>
          <w:b/>
          <w:bCs/>
          <w:sz w:val="28"/>
          <w:szCs w:val="28"/>
        </w:rPr>
      </w:pPr>
      <w:r w:rsidRPr="2DEF74D0">
        <w:rPr>
          <w:b/>
          <w:bCs/>
          <w:sz w:val="28"/>
          <w:szCs w:val="28"/>
        </w:rPr>
        <w:t>Questionnaire</w:t>
      </w:r>
      <w:r w:rsidR="008939E6">
        <w:rPr>
          <w:b/>
          <w:bCs/>
          <w:sz w:val="28"/>
          <w:szCs w:val="28"/>
        </w:rPr>
        <w:t xml:space="preserve"> </w:t>
      </w:r>
      <w:r w:rsidR="00E50970">
        <w:rPr>
          <w:b/>
          <w:bCs/>
          <w:sz w:val="28"/>
          <w:szCs w:val="28"/>
        </w:rPr>
        <w:t>Introduction</w:t>
      </w:r>
    </w:p>
    <w:p w14:paraId="283EB1D5" w14:textId="30D8460E" w:rsidR="035E8761" w:rsidRDefault="035E8761" w:rsidP="2DEF74D0">
      <w:r>
        <w:t>I used Microsoft’s Forms to create an online questionnaire that was easy to distribute among people. It was very easy to setup and use, and I managed to create several different questions that are relevant to the project. I tried to only use questions that would benefi</w:t>
      </w:r>
      <w:r w:rsidR="3DB0EE4A">
        <w:t>t the final product and give a better picture of what the stakeholders want from the project.</w:t>
      </w:r>
    </w:p>
    <w:p w14:paraId="133A19F0" w14:textId="313F96CA" w:rsidR="2DEF74D0" w:rsidRDefault="2DEF74D0">
      <w:r>
        <w:br w:type="page"/>
      </w:r>
    </w:p>
    <w:p w14:paraId="6A66D610" w14:textId="087C2A24" w:rsidR="3DB0EE4A" w:rsidRDefault="3DB0EE4A" w:rsidP="2DEF74D0">
      <w:pPr>
        <w:rPr>
          <w:i/>
          <w:iCs/>
        </w:rPr>
      </w:pPr>
      <w:r w:rsidRPr="2DEF74D0">
        <w:rPr>
          <w:i/>
          <w:iCs/>
        </w:rPr>
        <w:lastRenderedPageBreak/>
        <w:t>Here is the setup of the questionnaire:</w:t>
      </w:r>
    </w:p>
    <w:p w14:paraId="61FE5406" w14:textId="0F2ABC0B" w:rsidR="120811B4" w:rsidRDefault="120811B4" w:rsidP="2DEF74D0">
      <w:r>
        <w:rPr>
          <w:noProof/>
        </w:rPr>
        <w:drawing>
          <wp:inline distT="0" distB="0" distL="0" distR="0" wp14:anchorId="5B90BF91" wp14:editId="7EC5F15E">
            <wp:extent cx="3714750" cy="5322627"/>
            <wp:effectExtent l="0" t="0" r="0" b="0"/>
            <wp:docPr id="1624311169" name="Picture 162431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31285" cy="5346319"/>
                    </a:xfrm>
                    <a:prstGeom prst="rect">
                      <a:avLst/>
                    </a:prstGeom>
                  </pic:spPr>
                </pic:pic>
              </a:graphicData>
            </a:graphic>
          </wp:inline>
        </w:drawing>
      </w:r>
      <w:r>
        <w:rPr>
          <w:noProof/>
        </w:rPr>
        <w:drawing>
          <wp:inline distT="0" distB="0" distL="0" distR="0" wp14:anchorId="0E5DE0BD" wp14:editId="61F2C145">
            <wp:extent cx="3695362" cy="2609850"/>
            <wp:effectExtent l="0" t="0" r="635" b="0"/>
            <wp:docPr id="1384916771" name="Picture 1384916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13079" cy="2622363"/>
                    </a:xfrm>
                    <a:prstGeom prst="rect">
                      <a:avLst/>
                    </a:prstGeom>
                  </pic:spPr>
                </pic:pic>
              </a:graphicData>
            </a:graphic>
          </wp:inline>
        </w:drawing>
      </w:r>
    </w:p>
    <w:p w14:paraId="42649DAF" w14:textId="550500DD" w:rsidR="2DEF74D0" w:rsidRDefault="2DEF74D0" w:rsidP="2DEF74D0">
      <w:r>
        <w:br w:type="page"/>
      </w:r>
    </w:p>
    <w:p w14:paraId="7B07DBE9" w14:textId="79A383F9" w:rsidR="0E0D7FD8" w:rsidRDefault="0E0D7FD8" w:rsidP="2DEF74D0">
      <w:pPr>
        <w:rPr>
          <w:i/>
          <w:iCs/>
        </w:rPr>
      </w:pPr>
      <w:r w:rsidRPr="2DEF74D0">
        <w:rPr>
          <w:i/>
          <w:iCs/>
        </w:rPr>
        <w:lastRenderedPageBreak/>
        <w:t>Here are the results of the questionnaire:</w:t>
      </w:r>
    </w:p>
    <w:p w14:paraId="50BBFD41" w14:textId="27F706EA" w:rsidR="0E0D7FD8" w:rsidRDefault="0E0D7FD8" w:rsidP="2DEF74D0">
      <w:r>
        <w:rPr>
          <w:noProof/>
        </w:rPr>
        <w:drawing>
          <wp:inline distT="0" distB="0" distL="0" distR="0" wp14:anchorId="45901BAE" wp14:editId="365CC093">
            <wp:extent cx="4057650" cy="5166239"/>
            <wp:effectExtent l="0" t="0" r="0" b="0"/>
            <wp:docPr id="920871749" name="Picture 92087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73377" cy="5186263"/>
                    </a:xfrm>
                    <a:prstGeom prst="rect">
                      <a:avLst/>
                    </a:prstGeom>
                  </pic:spPr>
                </pic:pic>
              </a:graphicData>
            </a:graphic>
          </wp:inline>
        </w:drawing>
      </w:r>
      <w:r>
        <w:rPr>
          <w:noProof/>
        </w:rPr>
        <w:drawing>
          <wp:inline distT="0" distB="0" distL="0" distR="0" wp14:anchorId="4B8B5457" wp14:editId="243732FA">
            <wp:extent cx="4053840" cy="2238057"/>
            <wp:effectExtent l="0" t="0" r="3810" b="0"/>
            <wp:docPr id="1986095424" name="Picture 198609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75968" cy="2250274"/>
                    </a:xfrm>
                    <a:prstGeom prst="rect">
                      <a:avLst/>
                    </a:prstGeom>
                  </pic:spPr>
                </pic:pic>
              </a:graphicData>
            </a:graphic>
          </wp:inline>
        </w:drawing>
      </w:r>
    </w:p>
    <w:p w14:paraId="68B9D8EB" w14:textId="7A761FB0" w:rsidR="00096B50" w:rsidRDefault="00096B50" w:rsidP="2DEF74D0">
      <w:pPr>
        <w:rPr>
          <w:i/>
          <w:iCs/>
        </w:rPr>
      </w:pPr>
      <w:r>
        <w:rPr>
          <w:i/>
          <w:iCs/>
        </w:rPr>
        <w:t>Note: While there were several responses to the last question</w:t>
      </w:r>
      <w:r w:rsidR="00EA1EF0">
        <w:rPr>
          <w:i/>
          <w:iCs/>
        </w:rPr>
        <w:t xml:space="preserve">, none of them were particularly </w:t>
      </w:r>
      <w:r w:rsidR="004955FA">
        <w:rPr>
          <w:i/>
          <w:iCs/>
        </w:rPr>
        <w:t xml:space="preserve">constructive or contained any </w:t>
      </w:r>
      <w:r w:rsidR="00650E34">
        <w:rPr>
          <w:i/>
          <w:iCs/>
        </w:rPr>
        <w:t>useful ideas to be added into the game</w:t>
      </w:r>
    </w:p>
    <w:p w14:paraId="322D8B53" w14:textId="77777777" w:rsidR="005E0C6C" w:rsidRDefault="005E0C6C" w:rsidP="2DEF74D0">
      <w:pPr>
        <w:rPr>
          <w:i/>
          <w:iCs/>
        </w:rPr>
      </w:pPr>
    </w:p>
    <w:p w14:paraId="6DC1F3A4" w14:textId="12C8BDC2" w:rsidR="005E0C6C" w:rsidRDefault="008939E6" w:rsidP="2DEF74D0">
      <w:pPr>
        <w:rPr>
          <w:b/>
          <w:bCs/>
          <w:sz w:val="28"/>
          <w:szCs w:val="28"/>
        </w:rPr>
      </w:pPr>
      <w:r>
        <w:rPr>
          <w:b/>
          <w:bCs/>
          <w:sz w:val="28"/>
          <w:szCs w:val="28"/>
        </w:rPr>
        <w:lastRenderedPageBreak/>
        <w:t>Questionnaire Analysis</w:t>
      </w:r>
    </w:p>
    <w:p w14:paraId="21E9C204" w14:textId="7F135068" w:rsidR="008939E6" w:rsidRDefault="00BA59FF" w:rsidP="2DEF74D0">
      <w:r>
        <w:t>Although there was some disagreement about some of the questions in the population, there do seem to be many trends in the data.</w:t>
      </w:r>
    </w:p>
    <w:p w14:paraId="6BCF9E02" w14:textId="7F135068" w:rsidR="00BA59FF" w:rsidRDefault="00486C60" w:rsidP="2DEF74D0">
      <w:pPr>
        <w:rPr>
          <w:b/>
          <w:bCs/>
        </w:rPr>
      </w:pPr>
      <w:r w:rsidRPr="00486C60">
        <w:rPr>
          <w:b/>
          <w:bCs/>
        </w:rPr>
        <w:t>Question 1</w:t>
      </w:r>
    </w:p>
    <w:p w14:paraId="6C4E1676" w14:textId="383CF573" w:rsidR="00486C60" w:rsidRDefault="00F8630D" w:rsidP="2DEF74D0">
      <w:r>
        <w:t xml:space="preserve">The general result of this is question shows that people want the game to be relatively fast, but not extremely fast. I think this is more in line with a game like H3VR, which is relatively fast paced, but is not also excessively </w:t>
      </w:r>
      <w:r w:rsidR="00482FEA">
        <w:t xml:space="preserve">fast. </w:t>
      </w:r>
    </w:p>
    <w:p w14:paraId="1107A853" w14:textId="71877BC4" w:rsidR="00B53F36" w:rsidRDefault="00B53F36" w:rsidP="00B53F36">
      <w:pPr>
        <w:rPr>
          <w:b/>
          <w:bCs/>
        </w:rPr>
      </w:pPr>
      <w:r w:rsidRPr="00486C60">
        <w:rPr>
          <w:b/>
          <w:bCs/>
        </w:rPr>
        <w:t xml:space="preserve">Question </w:t>
      </w:r>
      <w:r w:rsidR="00E90AA4">
        <w:rPr>
          <w:b/>
          <w:bCs/>
        </w:rPr>
        <w:t>2</w:t>
      </w:r>
    </w:p>
    <w:p w14:paraId="4F45CBCA" w14:textId="67212F63" w:rsidR="00E90AA4" w:rsidRDefault="002F4068" w:rsidP="00B53F36">
      <w:pPr>
        <w:rPr>
          <w:b/>
          <w:bCs/>
        </w:rPr>
      </w:pPr>
      <w:r>
        <w:t xml:space="preserve">For this question, there is nearly a 50-50 split between whether the game should have a system of progression, </w:t>
      </w:r>
      <w:r w:rsidR="00CF1052">
        <w:t xml:space="preserve">which I find quite strange. For me, a game needs some level of progression to be able to be </w:t>
      </w:r>
      <w:r w:rsidR="00D63C7C">
        <w:t>interesting. As we will see later, the main client Mr. Ni agrees with me in that respect.</w:t>
      </w:r>
    </w:p>
    <w:p w14:paraId="6DD132AB" w14:textId="7D0B4B26" w:rsidR="00B53F36" w:rsidRDefault="00B53F36" w:rsidP="00B53F36">
      <w:pPr>
        <w:rPr>
          <w:b/>
          <w:bCs/>
        </w:rPr>
      </w:pPr>
      <w:r w:rsidRPr="00486C60">
        <w:rPr>
          <w:b/>
          <w:bCs/>
        </w:rPr>
        <w:t xml:space="preserve">Question </w:t>
      </w:r>
      <w:r w:rsidR="00E90AA4">
        <w:rPr>
          <w:b/>
          <w:bCs/>
        </w:rPr>
        <w:t>3</w:t>
      </w:r>
    </w:p>
    <w:p w14:paraId="3BBDC0BC" w14:textId="3D9D641C" w:rsidR="00E90AA4" w:rsidRDefault="00D63C7C" w:rsidP="00B53F36">
      <w:pPr>
        <w:rPr>
          <w:b/>
          <w:bCs/>
        </w:rPr>
      </w:pPr>
      <w:r>
        <w:t xml:space="preserve">This question was about the </w:t>
      </w:r>
      <w:r w:rsidR="00795992">
        <w:t>user’s</w:t>
      </w:r>
      <w:r>
        <w:t xml:space="preserve"> preference for a windowed and full screen option. While many voted for just </w:t>
      </w:r>
      <w:r w:rsidR="00795992">
        <w:t>full screen</w:t>
      </w:r>
      <w:r>
        <w:t xml:space="preserve">, </w:t>
      </w:r>
      <w:r w:rsidR="00795992">
        <w:t>a lot also voted for the option for both. As this is not particularly difficult to implement with the Unity engine, I have decided that it is best just to add the option anyway.</w:t>
      </w:r>
    </w:p>
    <w:p w14:paraId="743675B8" w14:textId="2F4FF92F" w:rsidR="00E90AA4" w:rsidRDefault="00E90AA4" w:rsidP="00E90AA4">
      <w:pPr>
        <w:rPr>
          <w:b/>
          <w:bCs/>
        </w:rPr>
      </w:pPr>
      <w:r w:rsidRPr="00486C60">
        <w:rPr>
          <w:b/>
          <w:bCs/>
        </w:rPr>
        <w:t xml:space="preserve">Question </w:t>
      </w:r>
      <w:r>
        <w:rPr>
          <w:b/>
          <w:bCs/>
        </w:rPr>
        <w:t>4</w:t>
      </w:r>
    </w:p>
    <w:p w14:paraId="4F2CD4FE" w14:textId="784F5952" w:rsidR="00E90AA4" w:rsidRDefault="007D12FB" w:rsidP="00E90AA4">
      <w:pPr>
        <w:rPr>
          <w:b/>
          <w:bCs/>
        </w:rPr>
      </w:pPr>
      <w:r>
        <w:t xml:space="preserve">When asked about how intensive they want the game to be, many people went for the mid to low range. This means that there is a considerable amount of people who would like an accessible solution to this problem, and therefore </w:t>
      </w:r>
      <w:r w:rsidR="003D531B">
        <w:t>a simpler graphics/physics system in the game will be appreciated. While performance is key, quite a few people have mid-high range computers, so this does give us lee</w:t>
      </w:r>
      <w:r w:rsidR="00346037">
        <w:t xml:space="preserve">way in the amount of </w:t>
      </w:r>
      <w:r w:rsidR="008C79C5">
        <w:t>effects</w:t>
      </w:r>
      <w:r w:rsidR="00F02997">
        <w:t xml:space="preserve"> / other performance intensive aspects in the game.</w:t>
      </w:r>
    </w:p>
    <w:p w14:paraId="684F1A57" w14:textId="5A54B509" w:rsidR="00E90AA4" w:rsidRDefault="00E90AA4" w:rsidP="00E90AA4">
      <w:pPr>
        <w:rPr>
          <w:b/>
          <w:bCs/>
        </w:rPr>
      </w:pPr>
      <w:r w:rsidRPr="00486C60">
        <w:rPr>
          <w:b/>
          <w:bCs/>
        </w:rPr>
        <w:t xml:space="preserve">Question </w:t>
      </w:r>
      <w:r>
        <w:rPr>
          <w:b/>
          <w:bCs/>
        </w:rPr>
        <w:t>5</w:t>
      </w:r>
    </w:p>
    <w:p w14:paraId="06B772C3" w14:textId="0F81FA6C" w:rsidR="00E90AA4" w:rsidRDefault="00C11FAA" w:rsidP="00E90AA4">
      <w:pPr>
        <w:rPr>
          <w:b/>
          <w:bCs/>
        </w:rPr>
      </w:pPr>
      <w:r>
        <w:t xml:space="preserve">The answer to this question was also quite split. Many people would like some variety, while others aren’t massively worried about the types of maps there are available. I think that this means </w:t>
      </w:r>
      <w:r w:rsidR="00F601F3">
        <w:t xml:space="preserve">a few maps of similar </w:t>
      </w:r>
      <w:r w:rsidR="00D747CC">
        <w:t>style, as aforementioned, is the best course of action.</w:t>
      </w:r>
    </w:p>
    <w:p w14:paraId="3DB2573E" w14:textId="0E13AF25" w:rsidR="00E90AA4" w:rsidRDefault="00E90AA4" w:rsidP="00E90AA4">
      <w:pPr>
        <w:rPr>
          <w:b/>
          <w:bCs/>
        </w:rPr>
      </w:pPr>
      <w:r w:rsidRPr="00486C60">
        <w:rPr>
          <w:b/>
          <w:bCs/>
        </w:rPr>
        <w:t xml:space="preserve">Question </w:t>
      </w:r>
      <w:r>
        <w:rPr>
          <w:b/>
          <w:bCs/>
        </w:rPr>
        <w:t>6</w:t>
      </w:r>
    </w:p>
    <w:p w14:paraId="227DE2F9" w14:textId="43D10C06" w:rsidR="00E90AA4" w:rsidRDefault="00445B31" w:rsidP="00E90AA4">
      <w:pPr>
        <w:rPr>
          <w:b/>
          <w:bCs/>
        </w:rPr>
      </w:pPr>
      <w:r>
        <w:t xml:space="preserve">The result for this question is clear: people want the </w:t>
      </w:r>
      <w:r w:rsidR="009472CC">
        <w:t>challenge of the game to increase as it goes on.</w:t>
      </w:r>
    </w:p>
    <w:p w14:paraId="7DC9C4FB" w14:textId="4F6396BF" w:rsidR="00E90AA4" w:rsidRDefault="00E90AA4" w:rsidP="00E90AA4">
      <w:pPr>
        <w:rPr>
          <w:b/>
          <w:bCs/>
        </w:rPr>
      </w:pPr>
      <w:r w:rsidRPr="00486C60">
        <w:rPr>
          <w:b/>
          <w:bCs/>
        </w:rPr>
        <w:t xml:space="preserve">Question </w:t>
      </w:r>
      <w:r>
        <w:rPr>
          <w:b/>
          <w:bCs/>
        </w:rPr>
        <w:t>7</w:t>
      </w:r>
    </w:p>
    <w:p w14:paraId="4CCD66E1" w14:textId="6E4B1093" w:rsidR="00E90AA4" w:rsidRDefault="0026706B" w:rsidP="00E90AA4">
      <w:r>
        <w:t>Th</w:t>
      </w:r>
      <w:r w:rsidR="00235423">
        <w:t>is question has shown that people want scarcity of things to be a factor in the game, rather than it being an infinite slaughter</w:t>
      </w:r>
      <w:r w:rsidR="00466730">
        <w:t>. This project will need fine tuning to make sure that the level of scarcity is bearable</w:t>
      </w:r>
      <w:r w:rsidR="007E01AD">
        <w:t>, and it needs to be certain that even if you completely run out of ammunition, there is still the ability to fight the enemies (possibly with a melee weapon).</w:t>
      </w:r>
    </w:p>
    <w:p w14:paraId="403F6A8A" w14:textId="77777777" w:rsidR="002C7CF4" w:rsidRDefault="002C7CF4" w:rsidP="00E90AA4"/>
    <w:p w14:paraId="49BE43E5" w14:textId="77777777" w:rsidR="002C7CF4" w:rsidRDefault="002C7CF4" w:rsidP="00E90AA4">
      <w:pPr>
        <w:rPr>
          <w:b/>
          <w:bCs/>
        </w:rPr>
      </w:pPr>
    </w:p>
    <w:p w14:paraId="65FFBE42" w14:textId="6D944C38" w:rsidR="00E90AA4" w:rsidRDefault="00E90AA4" w:rsidP="00E90AA4">
      <w:pPr>
        <w:rPr>
          <w:b/>
          <w:bCs/>
        </w:rPr>
      </w:pPr>
      <w:r>
        <w:rPr>
          <w:b/>
          <w:bCs/>
        </w:rPr>
        <w:lastRenderedPageBreak/>
        <w:t>Summary</w:t>
      </w:r>
    </w:p>
    <w:p w14:paraId="3001EED1" w14:textId="55AF1AF1" w:rsidR="00E90AA4" w:rsidRDefault="002C7CF4" w:rsidP="00E90AA4">
      <w:r>
        <w:t>So,</w:t>
      </w:r>
      <w:r w:rsidR="007E01AD">
        <w:t xml:space="preserve"> in summary, I believe this questionnaire has</w:t>
      </w:r>
      <w:r>
        <w:t xml:space="preserve"> revealed many things:</w:t>
      </w:r>
    </w:p>
    <w:p w14:paraId="3384CFC5" w14:textId="54619B3F" w:rsidR="002C7CF4" w:rsidRDefault="002C7CF4" w:rsidP="00E90AA4">
      <w:r>
        <w:t>1.The game needs to be relatively fast</w:t>
      </w:r>
    </w:p>
    <w:p w14:paraId="359FEE22" w14:textId="675A95AD" w:rsidR="002C7CF4" w:rsidRDefault="002C7CF4" w:rsidP="00E90AA4">
      <w:r>
        <w:t>2.</w:t>
      </w:r>
      <w:r w:rsidR="009067C7">
        <w:t xml:space="preserve"> Some system of progression</w:t>
      </w:r>
    </w:p>
    <w:p w14:paraId="6CEBE3A6" w14:textId="7937B034" w:rsidR="009067C7" w:rsidRDefault="009067C7" w:rsidP="00E90AA4">
      <w:r>
        <w:t>3. Windowed and full screen options</w:t>
      </w:r>
    </w:p>
    <w:p w14:paraId="1DA0A520" w14:textId="42B35FAE" w:rsidR="009067C7" w:rsidRDefault="009067C7" w:rsidP="00E90AA4">
      <w:r>
        <w:t xml:space="preserve">4. </w:t>
      </w:r>
      <w:r w:rsidR="00AC3BF7">
        <w:t>The game should perform well for a low to medium performance computer</w:t>
      </w:r>
    </w:p>
    <w:p w14:paraId="6BC6F1FE" w14:textId="230BA3EA" w:rsidR="00AC3BF7" w:rsidRDefault="00AC3BF7" w:rsidP="00E90AA4">
      <w:r>
        <w:t xml:space="preserve">5. </w:t>
      </w:r>
      <w:r w:rsidR="00D647D0">
        <w:t>A few well engineered maps</w:t>
      </w:r>
    </w:p>
    <w:p w14:paraId="4D10FE71" w14:textId="6FA959CB" w:rsidR="00D647D0" w:rsidRDefault="00D647D0" w:rsidP="00E90AA4">
      <w:r>
        <w:t>6. Enemies get harder over time</w:t>
      </w:r>
    </w:p>
    <w:p w14:paraId="0E1105ED" w14:textId="41E55DDB" w:rsidR="00E50970" w:rsidRDefault="00D647D0" w:rsidP="00E90AA4">
      <w:r>
        <w:t>7. Quite scarce resources</w:t>
      </w:r>
    </w:p>
    <w:p w14:paraId="363EF0F6" w14:textId="77777777" w:rsidR="00E50970" w:rsidRDefault="00E50970" w:rsidP="00E90AA4"/>
    <w:p w14:paraId="7CAF0500" w14:textId="77777777" w:rsidR="00E50970" w:rsidRDefault="00E50970" w:rsidP="00E90AA4"/>
    <w:p w14:paraId="3179C5C7" w14:textId="77777777" w:rsidR="00E50970" w:rsidRDefault="00E50970" w:rsidP="00E90AA4"/>
    <w:p w14:paraId="357C177C" w14:textId="6ED7C67A" w:rsidR="00E50970" w:rsidRDefault="00E50970" w:rsidP="00E50970">
      <w:pPr>
        <w:rPr>
          <w:b/>
          <w:bCs/>
          <w:sz w:val="28"/>
          <w:szCs w:val="28"/>
        </w:rPr>
      </w:pPr>
      <w:r>
        <w:rPr>
          <w:b/>
          <w:bCs/>
          <w:sz w:val="28"/>
          <w:szCs w:val="28"/>
        </w:rPr>
        <w:t>Interview Introduction</w:t>
      </w:r>
    </w:p>
    <w:p w14:paraId="26C3FB81" w14:textId="3CAD6F7D" w:rsidR="00E50970" w:rsidRDefault="00E50970" w:rsidP="00E50970">
      <w:r>
        <w:t xml:space="preserve">The purpose of the interview with the main client is to identify which parts of the game are more important than others. With the </w:t>
      </w:r>
      <w:r w:rsidR="002863AD">
        <w:t xml:space="preserve">help of having a </w:t>
      </w:r>
      <w:r w:rsidR="00A110FC">
        <w:t xml:space="preserve">real time conversation with Mr. Ni, I will be able to identify which parts of the solution are </w:t>
      </w:r>
      <w:r w:rsidR="00E37F90">
        <w:t>required and which are optional. Below is a copy of the conversation I had with Mr. Ni:</w:t>
      </w:r>
    </w:p>
    <w:p w14:paraId="240F24F8" w14:textId="77777777" w:rsidR="00E37F90" w:rsidRPr="00C76ABC" w:rsidRDefault="00E37F90" w:rsidP="00E50970">
      <w:pPr>
        <w:rPr>
          <w:sz w:val="20"/>
          <w:szCs w:val="20"/>
        </w:rPr>
      </w:pPr>
    </w:p>
    <w:tbl>
      <w:tblPr>
        <w:tblStyle w:val="ListTable7Colorful"/>
        <w:tblW w:w="9043" w:type="dxa"/>
        <w:tblLook w:val="04A0" w:firstRow="1" w:lastRow="0" w:firstColumn="1" w:lastColumn="0" w:noHBand="0" w:noVBand="1"/>
      </w:tblPr>
      <w:tblGrid>
        <w:gridCol w:w="995"/>
        <w:gridCol w:w="8048"/>
      </w:tblGrid>
      <w:tr w:rsidR="008E0DFD" w:rsidRPr="00C76ABC" w14:paraId="2C54C965" w14:textId="77777777" w:rsidTr="00996B48">
        <w:trPr>
          <w:cnfStyle w:val="100000000000" w:firstRow="1" w:lastRow="0" w:firstColumn="0" w:lastColumn="0" w:oddVBand="0" w:evenVBand="0" w:oddHBand="0" w:evenHBand="0" w:firstRowFirstColumn="0" w:firstRowLastColumn="0" w:lastRowFirstColumn="0" w:lastRowLastColumn="0"/>
          <w:trHeight w:val="392"/>
        </w:trPr>
        <w:tc>
          <w:tcPr>
            <w:cnfStyle w:val="001000000100" w:firstRow="0" w:lastRow="0" w:firstColumn="1" w:lastColumn="0" w:oddVBand="0" w:evenVBand="0" w:oddHBand="0" w:evenHBand="0" w:firstRowFirstColumn="1" w:firstRowLastColumn="0" w:lastRowFirstColumn="0" w:lastRowLastColumn="0"/>
            <w:tcW w:w="995" w:type="dxa"/>
          </w:tcPr>
          <w:p w14:paraId="2DDB755A" w14:textId="77777777" w:rsidR="008E0DFD" w:rsidRPr="00C76ABC" w:rsidRDefault="008E0DFD" w:rsidP="00E50970">
            <w:pPr>
              <w:rPr>
                <w:sz w:val="24"/>
                <w:szCs w:val="24"/>
              </w:rPr>
            </w:pPr>
          </w:p>
        </w:tc>
        <w:tc>
          <w:tcPr>
            <w:tcW w:w="8048" w:type="dxa"/>
          </w:tcPr>
          <w:p w14:paraId="5731CB65" w14:textId="54BD0F4C" w:rsidR="008E0DFD" w:rsidRPr="00C76ABC" w:rsidRDefault="00107247" w:rsidP="00E50970">
            <w:pPr>
              <w:cnfStyle w:val="100000000000" w:firstRow="1" w:lastRow="0" w:firstColumn="0" w:lastColumn="0" w:oddVBand="0" w:evenVBand="0" w:oddHBand="0" w:evenHBand="0" w:firstRowFirstColumn="0" w:firstRowLastColumn="0" w:lastRowFirstColumn="0" w:lastRowLastColumn="0"/>
              <w:rPr>
                <w:sz w:val="24"/>
                <w:szCs w:val="24"/>
              </w:rPr>
            </w:pPr>
            <w:r w:rsidRPr="00C76ABC">
              <w:rPr>
                <w:sz w:val="24"/>
                <w:szCs w:val="24"/>
              </w:rPr>
              <w:t>Started: 19:41</w:t>
            </w:r>
            <w:r w:rsidR="00A976E1" w:rsidRPr="00C76ABC">
              <w:rPr>
                <w:sz w:val="24"/>
                <w:szCs w:val="24"/>
              </w:rPr>
              <w:t xml:space="preserve">  </w:t>
            </w:r>
            <w:r w:rsidR="00431E69" w:rsidRPr="00C76ABC">
              <w:rPr>
                <w:sz w:val="24"/>
                <w:szCs w:val="24"/>
              </w:rPr>
              <w:t xml:space="preserve"> 24</w:t>
            </w:r>
            <w:r w:rsidR="00431E69" w:rsidRPr="00C76ABC">
              <w:rPr>
                <w:sz w:val="24"/>
                <w:szCs w:val="24"/>
                <w:vertAlign w:val="superscript"/>
              </w:rPr>
              <w:t xml:space="preserve">th </w:t>
            </w:r>
            <w:r w:rsidR="00431E69" w:rsidRPr="00C76ABC">
              <w:rPr>
                <w:sz w:val="24"/>
                <w:szCs w:val="24"/>
              </w:rPr>
              <w:t xml:space="preserve">March </w:t>
            </w:r>
            <w:r w:rsidR="00A976E1" w:rsidRPr="00C76ABC">
              <w:rPr>
                <w:sz w:val="24"/>
                <w:szCs w:val="24"/>
              </w:rPr>
              <w:t>2020</w:t>
            </w:r>
          </w:p>
        </w:tc>
      </w:tr>
      <w:tr w:rsidR="008E0DFD" w:rsidRPr="00C76ABC" w14:paraId="39951AC5" w14:textId="77777777" w:rsidTr="00996B48">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995" w:type="dxa"/>
          </w:tcPr>
          <w:p w14:paraId="4BBEEA27" w14:textId="2BFAB4DB" w:rsidR="008E0DFD" w:rsidRPr="00C76ABC" w:rsidRDefault="004E45E2" w:rsidP="00E50970">
            <w:pPr>
              <w:rPr>
                <w:sz w:val="24"/>
                <w:szCs w:val="24"/>
              </w:rPr>
            </w:pPr>
            <w:r w:rsidRPr="00C76ABC">
              <w:rPr>
                <w:sz w:val="24"/>
                <w:szCs w:val="24"/>
              </w:rPr>
              <w:t>Me</w:t>
            </w:r>
          </w:p>
        </w:tc>
        <w:tc>
          <w:tcPr>
            <w:tcW w:w="8048" w:type="dxa"/>
          </w:tcPr>
          <w:p w14:paraId="7629B86D" w14:textId="58399282" w:rsidR="008E0DFD" w:rsidRPr="00C76ABC" w:rsidRDefault="000A6581"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 xml:space="preserve">Hello Hong! I was wondering if you could answer a few questions </w:t>
            </w:r>
            <w:r w:rsidR="00A72E8F" w:rsidRPr="00C76ABC">
              <w:rPr>
                <w:sz w:val="24"/>
                <w:szCs w:val="24"/>
              </w:rPr>
              <w:t xml:space="preserve">about the </w:t>
            </w:r>
            <w:r w:rsidR="001A6E73" w:rsidRPr="00C76ABC">
              <w:rPr>
                <w:sz w:val="24"/>
                <w:szCs w:val="24"/>
              </w:rPr>
              <w:t>first-person shooter game that I am creating</w:t>
            </w:r>
          </w:p>
        </w:tc>
      </w:tr>
      <w:tr w:rsidR="008E0DFD" w:rsidRPr="00C76ABC" w14:paraId="06651EFF" w14:textId="77777777" w:rsidTr="00996B48">
        <w:trPr>
          <w:trHeight w:val="392"/>
        </w:trPr>
        <w:tc>
          <w:tcPr>
            <w:cnfStyle w:val="001000000000" w:firstRow="0" w:lastRow="0" w:firstColumn="1" w:lastColumn="0" w:oddVBand="0" w:evenVBand="0" w:oddHBand="0" w:evenHBand="0" w:firstRowFirstColumn="0" w:firstRowLastColumn="0" w:lastRowFirstColumn="0" w:lastRowLastColumn="0"/>
            <w:tcW w:w="995" w:type="dxa"/>
          </w:tcPr>
          <w:p w14:paraId="2830C412" w14:textId="2303FCBA" w:rsidR="008E0DFD" w:rsidRPr="00C76ABC" w:rsidRDefault="004E45E2" w:rsidP="00E50970">
            <w:pPr>
              <w:rPr>
                <w:sz w:val="24"/>
                <w:szCs w:val="24"/>
              </w:rPr>
            </w:pPr>
            <w:r w:rsidRPr="00C76ABC">
              <w:rPr>
                <w:sz w:val="24"/>
                <w:szCs w:val="24"/>
              </w:rPr>
              <w:t>Mr. Ni</w:t>
            </w:r>
          </w:p>
        </w:tc>
        <w:tc>
          <w:tcPr>
            <w:tcW w:w="8048" w:type="dxa"/>
          </w:tcPr>
          <w:p w14:paraId="71DEAB78" w14:textId="3FAB65F5" w:rsidR="008E0DFD" w:rsidRPr="00C76ABC" w:rsidRDefault="001A6E73"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Sure, what would you like to ask?</w:t>
            </w:r>
          </w:p>
        </w:tc>
      </w:tr>
      <w:tr w:rsidR="008E0DFD" w:rsidRPr="00C76ABC" w14:paraId="403216FB" w14:textId="77777777" w:rsidTr="00996B4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995" w:type="dxa"/>
          </w:tcPr>
          <w:p w14:paraId="7062CE9C" w14:textId="72719987" w:rsidR="008E0DFD" w:rsidRPr="00C76ABC" w:rsidRDefault="004E45E2" w:rsidP="00E50970">
            <w:pPr>
              <w:rPr>
                <w:sz w:val="24"/>
                <w:szCs w:val="24"/>
              </w:rPr>
            </w:pPr>
            <w:r w:rsidRPr="00C76ABC">
              <w:rPr>
                <w:sz w:val="24"/>
                <w:szCs w:val="24"/>
              </w:rPr>
              <w:t>Me</w:t>
            </w:r>
          </w:p>
        </w:tc>
        <w:tc>
          <w:tcPr>
            <w:tcW w:w="8048" w:type="dxa"/>
          </w:tcPr>
          <w:p w14:paraId="199D3CCC" w14:textId="3D248F17" w:rsidR="008E0DFD" w:rsidRPr="00C76ABC" w:rsidRDefault="001A6E73"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 xml:space="preserve">I would just like to get to know more about what you </w:t>
            </w:r>
            <w:r w:rsidR="000F234A" w:rsidRPr="00C76ABC">
              <w:rPr>
                <w:sz w:val="24"/>
                <w:szCs w:val="24"/>
              </w:rPr>
              <w:t>want</w:t>
            </w:r>
            <w:r w:rsidRPr="00C76ABC">
              <w:rPr>
                <w:sz w:val="24"/>
                <w:szCs w:val="24"/>
              </w:rPr>
              <w:t xml:space="preserve"> from the game. </w:t>
            </w:r>
            <w:r w:rsidR="00EA0399" w:rsidRPr="00C76ABC">
              <w:rPr>
                <w:sz w:val="24"/>
                <w:szCs w:val="24"/>
              </w:rPr>
              <w:t xml:space="preserve">In terms of </w:t>
            </w:r>
            <w:r w:rsidR="00452A4E" w:rsidRPr="00C76ABC">
              <w:rPr>
                <w:sz w:val="24"/>
                <w:szCs w:val="24"/>
              </w:rPr>
              <w:t xml:space="preserve">the questionnaire that I got you to do, can you remind me of what you </w:t>
            </w:r>
            <w:r w:rsidR="00D45C8D" w:rsidRPr="00C76ABC">
              <w:rPr>
                <w:sz w:val="24"/>
                <w:szCs w:val="24"/>
              </w:rPr>
              <w:t xml:space="preserve">answered for </w:t>
            </w:r>
            <w:r w:rsidR="000F234A" w:rsidRPr="00C76ABC">
              <w:rPr>
                <w:sz w:val="24"/>
                <w:szCs w:val="24"/>
              </w:rPr>
              <w:t>the questions?</w:t>
            </w:r>
          </w:p>
        </w:tc>
      </w:tr>
      <w:tr w:rsidR="008E0DFD" w:rsidRPr="00C76ABC" w14:paraId="28FD5221" w14:textId="77777777" w:rsidTr="00996B48">
        <w:trPr>
          <w:trHeight w:val="392"/>
        </w:trPr>
        <w:tc>
          <w:tcPr>
            <w:cnfStyle w:val="001000000000" w:firstRow="0" w:lastRow="0" w:firstColumn="1" w:lastColumn="0" w:oddVBand="0" w:evenVBand="0" w:oddHBand="0" w:evenHBand="0" w:firstRowFirstColumn="0" w:firstRowLastColumn="0" w:lastRowFirstColumn="0" w:lastRowLastColumn="0"/>
            <w:tcW w:w="995" w:type="dxa"/>
          </w:tcPr>
          <w:p w14:paraId="5CA86FDA" w14:textId="4B4B4032" w:rsidR="008E0DFD" w:rsidRPr="00C76ABC" w:rsidRDefault="004E45E2" w:rsidP="00E50970">
            <w:pPr>
              <w:rPr>
                <w:sz w:val="24"/>
                <w:szCs w:val="24"/>
              </w:rPr>
            </w:pPr>
            <w:r w:rsidRPr="00C76ABC">
              <w:rPr>
                <w:sz w:val="24"/>
                <w:szCs w:val="24"/>
              </w:rPr>
              <w:t>Mr. Ni</w:t>
            </w:r>
          </w:p>
        </w:tc>
        <w:tc>
          <w:tcPr>
            <w:tcW w:w="8048" w:type="dxa"/>
          </w:tcPr>
          <w:p w14:paraId="44D7E1C6" w14:textId="05BB46D5" w:rsidR="008E0DFD" w:rsidRPr="00C76ABC" w:rsidRDefault="00D66916" w:rsidP="00E50970">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sidRPr="00C76ABC">
              <w:rPr>
                <w:sz w:val="24"/>
                <w:szCs w:val="24"/>
              </w:rPr>
              <w:t>...</w:t>
            </w:r>
            <w:r w:rsidR="00446909" w:rsidRPr="00C76ABC">
              <w:rPr>
                <w:sz w:val="24"/>
                <w:szCs w:val="24"/>
              </w:rPr>
              <w:t>[</w:t>
            </w:r>
            <w:proofErr w:type="gramEnd"/>
            <w:r w:rsidR="002B49C7" w:rsidRPr="00C76ABC">
              <w:rPr>
                <w:sz w:val="24"/>
                <w:szCs w:val="24"/>
              </w:rPr>
              <w:t>Reflected in the questionnaire summary]</w:t>
            </w:r>
          </w:p>
        </w:tc>
      </w:tr>
      <w:tr w:rsidR="008E0DFD" w:rsidRPr="00C76ABC" w14:paraId="67C4AB03" w14:textId="77777777" w:rsidTr="00996B48">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995" w:type="dxa"/>
          </w:tcPr>
          <w:p w14:paraId="194496BB" w14:textId="475226C4" w:rsidR="008E0DFD" w:rsidRPr="00C76ABC" w:rsidRDefault="004E45E2" w:rsidP="00E50970">
            <w:pPr>
              <w:rPr>
                <w:sz w:val="24"/>
                <w:szCs w:val="24"/>
              </w:rPr>
            </w:pPr>
            <w:r w:rsidRPr="00C76ABC">
              <w:rPr>
                <w:sz w:val="24"/>
                <w:szCs w:val="24"/>
              </w:rPr>
              <w:t>Me</w:t>
            </w:r>
          </w:p>
        </w:tc>
        <w:tc>
          <w:tcPr>
            <w:tcW w:w="8048" w:type="dxa"/>
          </w:tcPr>
          <w:p w14:paraId="77573622" w14:textId="4CD55139" w:rsidR="008E0DFD" w:rsidRPr="00C76ABC" w:rsidRDefault="008268B4"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 xml:space="preserve">Ok, that’s good. </w:t>
            </w:r>
            <w:r w:rsidR="00C6786A" w:rsidRPr="00C76ABC">
              <w:rPr>
                <w:sz w:val="24"/>
                <w:szCs w:val="24"/>
              </w:rPr>
              <w:t>So,</w:t>
            </w:r>
            <w:r w:rsidR="00533D2E" w:rsidRPr="00C76ABC">
              <w:rPr>
                <w:sz w:val="24"/>
                <w:szCs w:val="24"/>
              </w:rPr>
              <w:t xml:space="preserve"> in terms of </w:t>
            </w:r>
            <w:r w:rsidR="001772AD" w:rsidRPr="00C76ABC">
              <w:rPr>
                <w:sz w:val="24"/>
                <w:szCs w:val="24"/>
              </w:rPr>
              <w:t>the difficulty, how hard do you want the game to be?</w:t>
            </w:r>
          </w:p>
        </w:tc>
      </w:tr>
      <w:tr w:rsidR="008E0DFD" w:rsidRPr="00C76ABC" w14:paraId="1D0BE70A" w14:textId="77777777" w:rsidTr="00996B48">
        <w:trPr>
          <w:trHeight w:val="671"/>
        </w:trPr>
        <w:tc>
          <w:tcPr>
            <w:cnfStyle w:val="001000000000" w:firstRow="0" w:lastRow="0" w:firstColumn="1" w:lastColumn="0" w:oddVBand="0" w:evenVBand="0" w:oddHBand="0" w:evenHBand="0" w:firstRowFirstColumn="0" w:firstRowLastColumn="0" w:lastRowFirstColumn="0" w:lastRowLastColumn="0"/>
            <w:tcW w:w="995" w:type="dxa"/>
          </w:tcPr>
          <w:p w14:paraId="7EE18B3F" w14:textId="20EAAE69" w:rsidR="008E0DFD" w:rsidRPr="00C76ABC" w:rsidRDefault="004E45E2" w:rsidP="00E50970">
            <w:pPr>
              <w:rPr>
                <w:sz w:val="24"/>
                <w:szCs w:val="24"/>
              </w:rPr>
            </w:pPr>
            <w:r w:rsidRPr="00C76ABC">
              <w:rPr>
                <w:sz w:val="24"/>
                <w:szCs w:val="24"/>
              </w:rPr>
              <w:t>Mr. Ni</w:t>
            </w:r>
          </w:p>
        </w:tc>
        <w:tc>
          <w:tcPr>
            <w:tcW w:w="8048" w:type="dxa"/>
          </w:tcPr>
          <w:p w14:paraId="2DA7E513" w14:textId="43F3DEA1" w:rsidR="008E0DFD" w:rsidRPr="00C76ABC" w:rsidRDefault="001772AD"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I’m not sure… I would like a game that I can relax while playing, but at the same time I occasionally want a challenge when I play games.</w:t>
            </w:r>
          </w:p>
        </w:tc>
      </w:tr>
      <w:tr w:rsidR="008E0DFD" w:rsidRPr="00C76ABC" w14:paraId="600CE74E" w14:textId="77777777" w:rsidTr="00996B48">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995" w:type="dxa"/>
          </w:tcPr>
          <w:p w14:paraId="6CAB3C01" w14:textId="35A61594" w:rsidR="008E0DFD" w:rsidRPr="00C76ABC" w:rsidRDefault="004E45E2" w:rsidP="00E50970">
            <w:pPr>
              <w:rPr>
                <w:sz w:val="24"/>
                <w:szCs w:val="24"/>
              </w:rPr>
            </w:pPr>
            <w:r w:rsidRPr="00C76ABC">
              <w:rPr>
                <w:sz w:val="24"/>
                <w:szCs w:val="24"/>
              </w:rPr>
              <w:t>Me</w:t>
            </w:r>
          </w:p>
        </w:tc>
        <w:tc>
          <w:tcPr>
            <w:tcW w:w="8048" w:type="dxa"/>
          </w:tcPr>
          <w:p w14:paraId="0029D63F" w14:textId="12C665CD" w:rsidR="008E0DFD" w:rsidRPr="00C76ABC" w:rsidRDefault="001772AD"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How about a system where you can change the difficulty of the game?</w:t>
            </w:r>
          </w:p>
        </w:tc>
      </w:tr>
      <w:tr w:rsidR="004E45E2" w:rsidRPr="00C76ABC" w14:paraId="01ED4EAC" w14:textId="77777777" w:rsidTr="00996B48">
        <w:trPr>
          <w:trHeight w:val="965"/>
        </w:trPr>
        <w:tc>
          <w:tcPr>
            <w:cnfStyle w:val="001000000000" w:firstRow="0" w:lastRow="0" w:firstColumn="1" w:lastColumn="0" w:oddVBand="0" w:evenVBand="0" w:oddHBand="0" w:evenHBand="0" w:firstRowFirstColumn="0" w:firstRowLastColumn="0" w:lastRowFirstColumn="0" w:lastRowLastColumn="0"/>
            <w:tcW w:w="995" w:type="dxa"/>
          </w:tcPr>
          <w:p w14:paraId="5969830E" w14:textId="6631A95D" w:rsidR="004E45E2" w:rsidRPr="00C76ABC" w:rsidRDefault="004E45E2" w:rsidP="00E50970">
            <w:pPr>
              <w:rPr>
                <w:sz w:val="24"/>
                <w:szCs w:val="24"/>
              </w:rPr>
            </w:pPr>
            <w:r w:rsidRPr="00C76ABC">
              <w:rPr>
                <w:sz w:val="24"/>
                <w:szCs w:val="24"/>
              </w:rPr>
              <w:lastRenderedPageBreak/>
              <w:t>Mr. Ni</w:t>
            </w:r>
          </w:p>
        </w:tc>
        <w:tc>
          <w:tcPr>
            <w:tcW w:w="8048" w:type="dxa"/>
          </w:tcPr>
          <w:p w14:paraId="3FD5A37A" w14:textId="12A506E0" w:rsidR="004E45E2" w:rsidRPr="00C76ABC" w:rsidRDefault="001772AD"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Yeah that would be good</w:t>
            </w:r>
            <w:r w:rsidR="00DB56DB" w:rsidRPr="00C76ABC">
              <w:rPr>
                <w:sz w:val="24"/>
                <w:szCs w:val="24"/>
              </w:rPr>
              <w:t xml:space="preserve">. I would like it to be quite a large </w:t>
            </w:r>
            <w:r w:rsidR="009707A6" w:rsidRPr="00C76ABC">
              <w:rPr>
                <w:sz w:val="24"/>
                <w:szCs w:val="24"/>
              </w:rPr>
              <w:t>area of difficulties, where the easiest is very easy, and the hardest is very hard [sic].</w:t>
            </w:r>
          </w:p>
        </w:tc>
      </w:tr>
      <w:tr w:rsidR="004E45E2" w:rsidRPr="00C76ABC" w14:paraId="68873C01" w14:textId="77777777" w:rsidTr="00996B4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995" w:type="dxa"/>
          </w:tcPr>
          <w:p w14:paraId="07EFDDAD" w14:textId="1420F750" w:rsidR="004E45E2" w:rsidRPr="00C76ABC" w:rsidRDefault="004E45E2" w:rsidP="00E50970">
            <w:pPr>
              <w:rPr>
                <w:sz w:val="24"/>
                <w:szCs w:val="24"/>
              </w:rPr>
            </w:pPr>
            <w:r w:rsidRPr="00C76ABC">
              <w:rPr>
                <w:sz w:val="24"/>
                <w:szCs w:val="24"/>
              </w:rPr>
              <w:t>Me</w:t>
            </w:r>
          </w:p>
        </w:tc>
        <w:tc>
          <w:tcPr>
            <w:tcW w:w="8048" w:type="dxa"/>
          </w:tcPr>
          <w:p w14:paraId="1817EA61" w14:textId="4FAED0C0" w:rsidR="004E45E2" w:rsidRPr="00C76ABC" w:rsidRDefault="009707A6"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Sure.</w:t>
            </w:r>
            <w:r w:rsidR="001709FE" w:rsidRPr="00C76ABC">
              <w:rPr>
                <w:sz w:val="24"/>
                <w:szCs w:val="24"/>
              </w:rPr>
              <w:t xml:space="preserve"> Also, I remember you telling me a while ago that your graphics card broke, would you like the game to be accommodating to that?</w:t>
            </w:r>
          </w:p>
        </w:tc>
      </w:tr>
      <w:tr w:rsidR="004E45E2" w:rsidRPr="00C76ABC" w14:paraId="154AD906" w14:textId="77777777" w:rsidTr="00996B48">
        <w:trPr>
          <w:trHeight w:val="2425"/>
        </w:trPr>
        <w:tc>
          <w:tcPr>
            <w:cnfStyle w:val="001000000000" w:firstRow="0" w:lastRow="0" w:firstColumn="1" w:lastColumn="0" w:oddVBand="0" w:evenVBand="0" w:oddHBand="0" w:evenHBand="0" w:firstRowFirstColumn="0" w:firstRowLastColumn="0" w:lastRowFirstColumn="0" w:lastRowLastColumn="0"/>
            <w:tcW w:w="995" w:type="dxa"/>
          </w:tcPr>
          <w:p w14:paraId="2715ECD6" w14:textId="1A3B4FF8" w:rsidR="004E45E2" w:rsidRPr="00C76ABC" w:rsidRDefault="004E45E2" w:rsidP="00E50970">
            <w:pPr>
              <w:rPr>
                <w:sz w:val="24"/>
                <w:szCs w:val="24"/>
              </w:rPr>
            </w:pPr>
            <w:r w:rsidRPr="00C76ABC">
              <w:rPr>
                <w:sz w:val="24"/>
                <w:szCs w:val="24"/>
              </w:rPr>
              <w:t>Mr. Ni</w:t>
            </w:r>
          </w:p>
        </w:tc>
        <w:tc>
          <w:tcPr>
            <w:tcW w:w="8048" w:type="dxa"/>
          </w:tcPr>
          <w:p w14:paraId="0F2B9048" w14:textId="642D228D" w:rsidR="004E45E2" w:rsidRPr="00C76ABC" w:rsidRDefault="004A3806"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 xml:space="preserve">A few months </w:t>
            </w:r>
            <w:proofErr w:type="gramStart"/>
            <w:r w:rsidRPr="00C76ABC">
              <w:rPr>
                <w:sz w:val="24"/>
                <w:szCs w:val="24"/>
              </w:rPr>
              <w:t>ago</w:t>
            </w:r>
            <w:proofErr w:type="gramEnd"/>
            <w:r w:rsidRPr="00C76ABC">
              <w:rPr>
                <w:sz w:val="24"/>
                <w:szCs w:val="24"/>
              </w:rPr>
              <w:t xml:space="preserve"> </w:t>
            </w:r>
            <w:r w:rsidR="00E246E3" w:rsidRPr="00C76ABC">
              <w:rPr>
                <w:sz w:val="24"/>
                <w:szCs w:val="24"/>
              </w:rPr>
              <w:t>my computer randomly started to c</w:t>
            </w:r>
            <w:r w:rsidR="0083717F" w:rsidRPr="00C76ABC">
              <w:rPr>
                <w:sz w:val="24"/>
                <w:szCs w:val="24"/>
              </w:rPr>
              <w:t>rash out completely</w:t>
            </w:r>
            <w:r w:rsidR="00E246E3" w:rsidRPr="00C76ABC">
              <w:rPr>
                <w:sz w:val="24"/>
                <w:szCs w:val="24"/>
              </w:rPr>
              <w:t xml:space="preserve"> when playing intensive games.</w:t>
            </w:r>
            <w:r w:rsidR="0083717F" w:rsidRPr="00C76ABC">
              <w:rPr>
                <w:sz w:val="24"/>
                <w:szCs w:val="24"/>
              </w:rPr>
              <w:t xml:space="preserve"> This was </w:t>
            </w:r>
            <w:proofErr w:type="gramStart"/>
            <w:r w:rsidR="0083717F" w:rsidRPr="00C76ABC">
              <w:rPr>
                <w:sz w:val="24"/>
                <w:szCs w:val="24"/>
              </w:rPr>
              <w:t>really frustrating</w:t>
            </w:r>
            <w:proofErr w:type="gramEnd"/>
            <w:r w:rsidR="0083717F" w:rsidRPr="00C76ABC">
              <w:rPr>
                <w:sz w:val="24"/>
                <w:szCs w:val="24"/>
              </w:rPr>
              <w:t xml:space="preserve">, but it was also really annoying how the </w:t>
            </w:r>
            <w:r w:rsidR="00193918" w:rsidRPr="00C76ABC">
              <w:rPr>
                <w:sz w:val="24"/>
                <w:szCs w:val="24"/>
              </w:rPr>
              <w:t xml:space="preserve">games weren’t running as well as they used to. </w:t>
            </w:r>
            <w:proofErr w:type="gramStart"/>
            <w:r w:rsidR="00193918" w:rsidRPr="00C76ABC">
              <w:rPr>
                <w:sz w:val="24"/>
                <w:szCs w:val="24"/>
              </w:rPr>
              <w:t>So</w:t>
            </w:r>
            <w:proofErr w:type="gramEnd"/>
            <w:r w:rsidR="00193918" w:rsidRPr="00C76ABC">
              <w:rPr>
                <w:sz w:val="24"/>
                <w:szCs w:val="24"/>
              </w:rPr>
              <w:t xml:space="preserve"> </w:t>
            </w:r>
            <w:r w:rsidR="006915A8" w:rsidRPr="00C76ABC">
              <w:rPr>
                <w:sz w:val="24"/>
                <w:szCs w:val="24"/>
              </w:rPr>
              <w:t xml:space="preserve">after this happened a few times, and after looking into the system specs and doing diagnostics, </w:t>
            </w:r>
            <w:r w:rsidR="00A33482" w:rsidRPr="00C76ABC">
              <w:rPr>
                <w:sz w:val="24"/>
                <w:szCs w:val="24"/>
              </w:rPr>
              <w:t>I came to the conclusion that my graphics card exploded.</w:t>
            </w:r>
            <w:r w:rsidR="00F60143" w:rsidRPr="00C76ABC">
              <w:rPr>
                <w:sz w:val="24"/>
                <w:szCs w:val="24"/>
              </w:rPr>
              <w:t xml:space="preserve"> I’ve recently </w:t>
            </w:r>
            <w:r w:rsidR="000C152A" w:rsidRPr="00C76ABC">
              <w:rPr>
                <w:sz w:val="24"/>
                <w:szCs w:val="24"/>
              </w:rPr>
              <w:t xml:space="preserve">also become </w:t>
            </w:r>
            <w:r w:rsidR="008362EF" w:rsidRPr="00C76ABC">
              <w:rPr>
                <w:sz w:val="24"/>
                <w:szCs w:val="24"/>
              </w:rPr>
              <w:t xml:space="preserve">destitute as well, so I most likely </w:t>
            </w:r>
            <w:r w:rsidR="00D613AB" w:rsidRPr="00C76ABC">
              <w:rPr>
                <w:sz w:val="24"/>
                <w:szCs w:val="24"/>
              </w:rPr>
              <w:t>won’t</w:t>
            </w:r>
            <w:r w:rsidR="008362EF" w:rsidRPr="00C76ABC">
              <w:rPr>
                <w:sz w:val="24"/>
                <w:szCs w:val="24"/>
              </w:rPr>
              <w:t xml:space="preserve"> be able to buy another good graphics card for a while. </w:t>
            </w:r>
            <w:r w:rsidR="006915A8" w:rsidRPr="00C76ABC">
              <w:rPr>
                <w:sz w:val="24"/>
                <w:szCs w:val="24"/>
              </w:rPr>
              <w:t xml:space="preserve"> </w:t>
            </w:r>
          </w:p>
        </w:tc>
      </w:tr>
      <w:tr w:rsidR="004E45E2" w:rsidRPr="00C76ABC" w14:paraId="3B1F6EA9" w14:textId="77777777" w:rsidTr="00996B48">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95" w:type="dxa"/>
          </w:tcPr>
          <w:p w14:paraId="73747DDD" w14:textId="48A77654" w:rsidR="004E45E2" w:rsidRPr="00C76ABC" w:rsidRDefault="004E45E2" w:rsidP="00E50970">
            <w:pPr>
              <w:rPr>
                <w:sz w:val="24"/>
                <w:szCs w:val="24"/>
              </w:rPr>
            </w:pPr>
            <w:r w:rsidRPr="00C76ABC">
              <w:rPr>
                <w:sz w:val="24"/>
                <w:szCs w:val="24"/>
              </w:rPr>
              <w:t>Me</w:t>
            </w:r>
          </w:p>
        </w:tc>
        <w:tc>
          <w:tcPr>
            <w:tcW w:w="8048" w:type="dxa"/>
          </w:tcPr>
          <w:p w14:paraId="570D7A73" w14:textId="3B89B922" w:rsidR="004E45E2" w:rsidRPr="00C76ABC" w:rsidRDefault="003C42C4"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 xml:space="preserve">Do you have another graphics card to use in the </w:t>
            </w:r>
            <w:r w:rsidR="00695373" w:rsidRPr="00C76ABC">
              <w:rPr>
                <w:sz w:val="24"/>
                <w:szCs w:val="24"/>
              </w:rPr>
              <w:t>meantime</w:t>
            </w:r>
            <w:r w:rsidRPr="00C76ABC">
              <w:rPr>
                <w:sz w:val="24"/>
                <w:szCs w:val="24"/>
              </w:rPr>
              <w:t>?</w:t>
            </w:r>
          </w:p>
        </w:tc>
      </w:tr>
      <w:tr w:rsidR="004E45E2" w:rsidRPr="00C76ABC" w14:paraId="0BFD24C0" w14:textId="77777777" w:rsidTr="00996B48">
        <w:trPr>
          <w:trHeight w:val="977"/>
        </w:trPr>
        <w:tc>
          <w:tcPr>
            <w:cnfStyle w:val="001000000000" w:firstRow="0" w:lastRow="0" w:firstColumn="1" w:lastColumn="0" w:oddVBand="0" w:evenVBand="0" w:oddHBand="0" w:evenHBand="0" w:firstRowFirstColumn="0" w:firstRowLastColumn="0" w:lastRowFirstColumn="0" w:lastRowLastColumn="0"/>
            <w:tcW w:w="995" w:type="dxa"/>
          </w:tcPr>
          <w:p w14:paraId="3FE51DEA" w14:textId="7077A83F" w:rsidR="004E45E2" w:rsidRPr="00C76ABC" w:rsidRDefault="004E45E2" w:rsidP="00E50970">
            <w:pPr>
              <w:rPr>
                <w:sz w:val="24"/>
                <w:szCs w:val="24"/>
              </w:rPr>
            </w:pPr>
            <w:r w:rsidRPr="00C76ABC">
              <w:rPr>
                <w:sz w:val="24"/>
                <w:szCs w:val="24"/>
              </w:rPr>
              <w:t>Mr. Ni</w:t>
            </w:r>
          </w:p>
        </w:tc>
        <w:tc>
          <w:tcPr>
            <w:tcW w:w="8048" w:type="dxa"/>
          </w:tcPr>
          <w:p w14:paraId="53B96FA6" w14:textId="05D7ED8A" w:rsidR="004E45E2" w:rsidRPr="00C76ABC" w:rsidRDefault="003C42C4"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 xml:space="preserve">Yeah, but </w:t>
            </w:r>
            <w:r w:rsidR="00D613AB" w:rsidRPr="00C76ABC">
              <w:rPr>
                <w:sz w:val="24"/>
                <w:szCs w:val="24"/>
              </w:rPr>
              <w:t>it’s</w:t>
            </w:r>
            <w:r w:rsidRPr="00C76ABC">
              <w:rPr>
                <w:sz w:val="24"/>
                <w:szCs w:val="24"/>
              </w:rPr>
              <w:t xml:space="preserve"> just a GTX </w:t>
            </w:r>
            <w:r w:rsidR="00695373" w:rsidRPr="00C76ABC">
              <w:rPr>
                <w:sz w:val="24"/>
                <w:szCs w:val="24"/>
              </w:rPr>
              <w:t xml:space="preserve">650, which is basically unusable with a lot of the games I used to play. </w:t>
            </w:r>
            <w:proofErr w:type="gramStart"/>
            <w:r w:rsidR="00695373" w:rsidRPr="00C76ABC">
              <w:rPr>
                <w:sz w:val="24"/>
                <w:szCs w:val="24"/>
              </w:rPr>
              <w:t>So</w:t>
            </w:r>
            <w:proofErr w:type="gramEnd"/>
            <w:r w:rsidR="00695373" w:rsidRPr="00C76ABC">
              <w:rPr>
                <w:sz w:val="24"/>
                <w:szCs w:val="24"/>
              </w:rPr>
              <w:t xml:space="preserve"> for me </w:t>
            </w:r>
            <w:r w:rsidR="00D613AB" w:rsidRPr="00C76ABC">
              <w:rPr>
                <w:sz w:val="24"/>
                <w:szCs w:val="24"/>
              </w:rPr>
              <w:t>it’s</w:t>
            </w:r>
            <w:r w:rsidR="00695373" w:rsidRPr="00C76ABC">
              <w:rPr>
                <w:sz w:val="24"/>
                <w:szCs w:val="24"/>
              </w:rPr>
              <w:t xml:space="preserve"> pretty important that the game can be ran on really old hardware.</w:t>
            </w:r>
          </w:p>
        </w:tc>
      </w:tr>
      <w:tr w:rsidR="004E45E2" w:rsidRPr="00C76ABC" w14:paraId="64C91531" w14:textId="77777777" w:rsidTr="00996B48">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995" w:type="dxa"/>
          </w:tcPr>
          <w:p w14:paraId="09778D61" w14:textId="082B337F" w:rsidR="004E45E2" w:rsidRPr="00C76ABC" w:rsidRDefault="004E45E2" w:rsidP="00E50970">
            <w:pPr>
              <w:rPr>
                <w:sz w:val="24"/>
                <w:szCs w:val="24"/>
              </w:rPr>
            </w:pPr>
            <w:r w:rsidRPr="00C76ABC">
              <w:rPr>
                <w:sz w:val="24"/>
                <w:szCs w:val="24"/>
              </w:rPr>
              <w:t>Me</w:t>
            </w:r>
          </w:p>
        </w:tc>
        <w:tc>
          <w:tcPr>
            <w:tcW w:w="8048" w:type="dxa"/>
          </w:tcPr>
          <w:p w14:paraId="4A777B7C" w14:textId="5265FEFC" w:rsidR="004E45E2" w:rsidRPr="00C76ABC" w:rsidRDefault="000C3B1A"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 xml:space="preserve">In terms of the </w:t>
            </w:r>
            <w:r w:rsidR="00691D5D" w:rsidRPr="00C76ABC">
              <w:rPr>
                <w:sz w:val="24"/>
                <w:szCs w:val="24"/>
              </w:rPr>
              <w:t xml:space="preserve">performance of the game, I think </w:t>
            </w:r>
            <w:r w:rsidR="00B85812" w:rsidRPr="00C76ABC">
              <w:rPr>
                <w:sz w:val="24"/>
                <w:szCs w:val="24"/>
              </w:rPr>
              <w:t xml:space="preserve">when </w:t>
            </w:r>
            <w:r w:rsidR="00691D5D" w:rsidRPr="00C76ABC">
              <w:rPr>
                <w:sz w:val="24"/>
                <w:szCs w:val="24"/>
              </w:rPr>
              <w:t>using the Unity engine</w:t>
            </w:r>
            <w:r w:rsidR="00B85812" w:rsidRPr="00C76ABC">
              <w:rPr>
                <w:sz w:val="24"/>
                <w:szCs w:val="24"/>
              </w:rPr>
              <w:t xml:space="preserve">, </w:t>
            </w:r>
            <w:r w:rsidR="00691D5D" w:rsidRPr="00C76ABC">
              <w:rPr>
                <w:sz w:val="24"/>
                <w:szCs w:val="24"/>
              </w:rPr>
              <w:t>making sure that the physic</w:t>
            </w:r>
            <w:r w:rsidR="00A27DFB" w:rsidRPr="00C76ABC">
              <w:rPr>
                <w:sz w:val="24"/>
                <w:szCs w:val="24"/>
              </w:rPr>
              <w:t>s a</w:t>
            </w:r>
            <w:r w:rsidR="00635797" w:rsidRPr="00C76ABC">
              <w:rPr>
                <w:sz w:val="24"/>
                <w:szCs w:val="24"/>
              </w:rPr>
              <w:t xml:space="preserve">nd graphics aren’t extremely demanding will be quite </w:t>
            </w:r>
            <w:r w:rsidR="009946C6" w:rsidRPr="00C76ABC">
              <w:rPr>
                <w:sz w:val="24"/>
                <w:szCs w:val="24"/>
              </w:rPr>
              <w:t>easy</w:t>
            </w:r>
            <w:r w:rsidR="0092573B" w:rsidRPr="00C76ABC">
              <w:rPr>
                <w:sz w:val="24"/>
                <w:szCs w:val="24"/>
              </w:rPr>
              <w:t xml:space="preserve">. I will make sure that it </w:t>
            </w:r>
            <w:r w:rsidR="003A02D4" w:rsidRPr="00C76ABC">
              <w:rPr>
                <w:sz w:val="24"/>
                <w:szCs w:val="24"/>
              </w:rPr>
              <w:t>will run on your computer.</w:t>
            </w:r>
          </w:p>
        </w:tc>
      </w:tr>
      <w:tr w:rsidR="004E45E2" w:rsidRPr="00C76ABC" w14:paraId="34F8D184" w14:textId="77777777" w:rsidTr="00996B48">
        <w:trPr>
          <w:trHeight w:val="392"/>
        </w:trPr>
        <w:tc>
          <w:tcPr>
            <w:cnfStyle w:val="001000000000" w:firstRow="0" w:lastRow="0" w:firstColumn="1" w:lastColumn="0" w:oddVBand="0" w:evenVBand="0" w:oddHBand="0" w:evenHBand="0" w:firstRowFirstColumn="0" w:firstRowLastColumn="0" w:lastRowFirstColumn="0" w:lastRowLastColumn="0"/>
            <w:tcW w:w="995" w:type="dxa"/>
          </w:tcPr>
          <w:p w14:paraId="113EEE24" w14:textId="397E59D8" w:rsidR="004E45E2" w:rsidRPr="00C76ABC" w:rsidRDefault="004E45E2" w:rsidP="00E50970">
            <w:pPr>
              <w:rPr>
                <w:sz w:val="24"/>
                <w:szCs w:val="24"/>
              </w:rPr>
            </w:pPr>
            <w:r w:rsidRPr="00C76ABC">
              <w:rPr>
                <w:sz w:val="24"/>
                <w:szCs w:val="24"/>
              </w:rPr>
              <w:t>Mr. Ni</w:t>
            </w:r>
          </w:p>
        </w:tc>
        <w:tc>
          <w:tcPr>
            <w:tcW w:w="8048" w:type="dxa"/>
          </w:tcPr>
          <w:p w14:paraId="36429FCA" w14:textId="30C94FB2" w:rsidR="004E45E2" w:rsidRPr="00C76ABC" w:rsidRDefault="003A02D4"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That would be great!</w:t>
            </w:r>
          </w:p>
        </w:tc>
      </w:tr>
      <w:tr w:rsidR="004E45E2" w:rsidRPr="00C76ABC" w14:paraId="11475180" w14:textId="77777777" w:rsidTr="00996B48">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995" w:type="dxa"/>
          </w:tcPr>
          <w:p w14:paraId="488A7338" w14:textId="7C6346BB" w:rsidR="004E45E2" w:rsidRPr="00C76ABC" w:rsidRDefault="004E45E2" w:rsidP="00E50970">
            <w:pPr>
              <w:rPr>
                <w:sz w:val="24"/>
                <w:szCs w:val="24"/>
              </w:rPr>
            </w:pPr>
            <w:r w:rsidRPr="00C76ABC">
              <w:rPr>
                <w:sz w:val="24"/>
                <w:szCs w:val="24"/>
              </w:rPr>
              <w:t>Me</w:t>
            </w:r>
          </w:p>
        </w:tc>
        <w:tc>
          <w:tcPr>
            <w:tcW w:w="8048" w:type="dxa"/>
          </w:tcPr>
          <w:p w14:paraId="02730304" w14:textId="2CC5BF78" w:rsidR="004E45E2" w:rsidRPr="00C76ABC" w:rsidRDefault="00727D21"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I assume you have a little bit of space left on your hard drive though?</w:t>
            </w:r>
          </w:p>
        </w:tc>
      </w:tr>
      <w:tr w:rsidR="004E45E2" w:rsidRPr="00C76ABC" w14:paraId="6266F763" w14:textId="77777777" w:rsidTr="00996B48">
        <w:trPr>
          <w:trHeight w:val="685"/>
        </w:trPr>
        <w:tc>
          <w:tcPr>
            <w:cnfStyle w:val="001000000000" w:firstRow="0" w:lastRow="0" w:firstColumn="1" w:lastColumn="0" w:oddVBand="0" w:evenVBand="0" w:oddHBand="0" w:evenHBand="0" w:firstRowFirstColumn="0" w:firstRowLastColumn="0" w:lastRowFirstColumn="0" w:lastRowLastColumn="0"/>
            <w:tcW w:w="995" w:type="dxa"/>
          </w:tcPr>
          <w:p w14:paraId="4FEB85D0" w14:textId="3F498F1B" w:rsidR="004E45E2" w:rsidRPr="00C76ABC" w:rsidRDefault="004E45E2" w:rsidP="00E50970">
            <w:pPr>
              <w:rPr>
                <w:sz w:val="24"/>
                <w:szCs w:val="24"/>
              </w:rPr>
            </w:pPr>
            <w:r w:rsidRPr="00C76ABC">
              <w:rPr>
                <w:sz w:val="24"/>
                <w:szCs w:val="24"/>
              </w:rPr>
              <w:t>Mr. Ni</w:t>
            </w:r>
          </w:p>
        </w:tc>
        <w:tc>
          <w:tcPr>
            <w:tcW w:w="8048" w:type="dxa"/>
          </w:tcPr>
          <w:p w14:paraId="19796D68" w14:textId="394F2088" w:rsidR="004E45E2" w:rsidRPr="00C76ABC" w:rsidRDefault="00727D21"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 xml:space="preserve">Oh yeah, </w:t>
            </w:r>
            <w:proofErr w:type="gramStart"/>
            <w:r w:rsidRPr="00C76ABC">
              <w:rPr>
                <w:sz w:val="24"/>
                <w:szCs w:val="24"/>
              </w:rPr>
              <w:t>as long as</w:t>
            </w:r>
            <w:proofErr w:type="gramEnd"/>
            <w:r w:rsidRPr="00C76ABC">
              <w:rPr>
                <w:sz w:val="24"/>
                <w:szCs w:val="24"/>
              </w:rPr>
              <w:t xml:space="preserve"> </w:t>
            </w:r>
            <w:proofErr w:type="spellStart"/>
            <w:r w:rsidRPr="00C76ABC">
              <w:rPr>
                <w:sz w:val="24"/>
                <w:szCs w:val="24"/>
              </w:rPr>
              <w:t>its</w:t>
            </w:r>
            <w:proofErr w:type="spellEnd"/>
            <w:r w:rsidRPr="00C76ABC">
              <w:rPr>
                <w:sz w:val="24"/>
                <w:szCs w:val="24"/>
              </w:rPr>
              <w:t xml:space="preserve"> not over 300 GB I will be able to keep it on my computer.</w:t>
            </w:r>
          </w:p>
        </w:tc>
      </w:tr>
      <w:tr w:rsidR="004E45E2" w:rsidRPr="00C76ABC" w14:paraId="59699011" w14:textId="77777777" w:rsidTr="00996B48">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995" w:type="dxa"/>
          </w:tcPr>
          <w:p w14:paraId="232D6B2E" w14:textId="079D6B99" w:rsidR="004E45E2" w:rsidRPr="00C76ABC" w:rsidRDefault="004E45E2" w:rsidP="00E50970">
            <w:pPr>
              <w:rPr>
                <w:sz w:val="24"/>
                <w:szCs w:val="24"/>
              </w:rPr>
            </w:pPr>
            <w:r w:rsidRPr="00C76ABC">
              <w:rPr>
                <w:sz w:val="24"/>
                <w:szCs w:val="24"/>
              </w:rPr>
              <w:t>Me</w:t>
            </w:r>
          </w:p>
        </w:tc>
        <w:tc>
          <w:tcPr>
            <w:tcW w:w="8048" w:type="dxa"/>
          </w:tcPr>
          <w:p w14:paraId="207591DD" w14:textId="28EDFAE4" w:rsidR="004E45E2" w:rsidRPr="00C76ABC" w:rsidRDefault="007F33CF"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It won’t be too large, most likely under 500 MB, so you should be fine.</w:t>
            </w:r>
          </w:p>
        </w:tc>
      </w:tr>
      <w:tr w:rsidR="004E45E2" w:rsidRPr="00C76ABC" w14:paraId="18DA6C40" w14:textId="77777777" w:rsidTr="00996B48">
        <w:trPr>
          <w:trHeight w:val="685"/>
        </w:trPr>
        <w:tc>
          <w:tcPr>
            <w:cnfStyle w:val="001000000000" w:firstRow="0" w:lastRow="0" w:firstColumn="1" w:lastColumn="0" w:oddVBand="0" w:evenVBand="0" w:oddHBand="0" w:evenHBand="0" w:firstRowFirstColumn="0" w:firstRowLastColumn="0" w:lastRowFirstColumn="0" w:lastRowLastColumn="0"/>
            <w:tcW w:w="995" w:type="dxa"/>
          </w:tcPr>
          <w:p w14:paraId="41C8D2A3" w14:textId="0403DE45" w:rsidR="004E45E2" w:rsidRPr="00C76ABC" w:rsidRDefault="004E45E2" w:rsidP="00E50970">
            <w:pPr>
              <w:rPr>
                <w:sz w:val="24"/>
                <w:szCs w:val="24"/>
              </w:rPr>
            </w:pPr>
            <w:r w:rsidRPr="00C76ABC">
              <w:rPr>
                <w:sz w:val="24"/>
                <w:szCs w:val="24"/>
              </w:rPr>
              <w:t>Mr. Ni</w:t>
            </w:r>
          </w:p>
        </w:tc>
        <w:tc>
          <w:tcPr>
            <w:tcW w:w="8048" w:type="dxa"/>
          </w:tcPr>
          <w:p w14:paraId="504597B9" w14:textId="4108343A" w:rsidR="004E45E2" w:rsidRPr="00C76ABC" w:rsidRDefault="007F33CF"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Ok that’s fine, but what about RAM? Do you think the game will need a lot of a RAM? I’ve only got like 8 GB</w:t>
            </w:r>
            <w:r w:rsidR="00524B70" w:rsidRPr="00C76ABC">
              <w:rPr>
                <w:sz w:val="24"/>
                <w:szCs w:val="24"/>
              </w:rPr>
              <w:t>.</w:t>
            </w:r>
          </w:p>
        </w:tc>
      </w:tr>
      <w:tr w:rsidR="004E45E2" w:rsidRPr="00C76ABC" w14:paraId="6D273CF7" w14:textId="77777777" w:rsidTr="00996B48">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995" w:type="dxa"/>
          </w:tcPr>
          <w:p w14:paraId="0E779723" w14:textId="3D358335" w:rsidR="004E45E2" w:rsidRPr="00C76ABC" w:rsidRDefault="004E45E2" w:rsidP="00E50970">
            <w:pPr>
              <w:rPr>
                <w:sz w:val="24"/>
                <w:szCs w:val="24"/>
              </w:rPr>
            </w:pPr>
            <w:r w:rsidRPr="00C76ABC">
              <w:rPr>
                <w:sz w:val="24"/>
                <w:szCs w:val="24"/>
              </w:rPr>
              <w:t>Me</w:t>
            </w:r>
          </w:p>
        </w:tc>
        <w:tc>
          <w:tcPr>
            <w:tcW w:w="8048" w:type="dxa"/>
          </w:tcPr>
          <w:p w14:paraId="1CEDE2EC" w14:textId="453A65D5" w:rsidR="004E45E2" w:rsidRPr="00C76ABC" w:rsidRDefault="00524B70"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 xml:space="preserve">Don’t worry about RAM, this project will be quite </w:t>
            </w:r>
            <w:r w:rsidR="00340970" w:rsidRPr="00C76ABC">
              <w:rPr>
                <w:sz w:val="24"/>
                <w:szCs w:val="24"/>
              </w:rPr>
              <w:t xml:space="preserve">lightweight, so you probably won’t need any more than 2 GB to play it. </w:t>
            </w:r>
          </w:p>
        </w:tc>
      </w:tr>
      <w:tr w:rsidR="004E45E2" w:rsidRPr="00C76ABC" w14:paraId="44DE6395" w14:textId="77777777" w:rsidTr="00996B48">
        <w:trPr>
          <w:trHeight w:val="392"/>
        </w:trPr>
        <w:tc>
          <w:tcPr>
            <w:cnfStyle w:val="001000000000" w:firstRow="0" w:lastRow="0" w:firstColumn="1" w:lastColumn="0" w:oddVBand="0" w:evenVBand="0" w:oddHBand="0" w:evenHBand="0" w:firstRowFirstColumn="0" w:firstRowLastColumn="0" w:lastRowFirstColumn="0" w:lastRowLastColumn="0"/>
            <w:tcW w:w="995" w:type="dxa"/>
          </w:tcPr>
          <w:p w14:paraId="155AC9A4" w14:textId="2372C047" w:rsidR="004E45E2" w:rsidRPr="00C76ABC" w:rsidRDefault="004E45E2" w:rsidP="00E50970">
            <w:pPr>
              <w:rPr>
                <w:sz w:val="24"/>
                <w:szCs w:val="24"/>
              </w:rPr>
            </w:pPr>
            <w:r w:rsidRPr="00C76ABC">
              <w:rPr>
                <w:sz w:val="24"/>
                <w:szCs w:val="24"/>
              </w:rPr>
              <w:t>Mr. Ni</w:t>
            </w:r>
          </w:p>
        </w:tc>
        <w:tc>
          <w:tcPr>
            <w:tcW w:w="8048" w:type="dxa"/>
          </w:tcPr>
          <w:p w14:paraId="56F6606F" w14:textId="1E358D1F" w:rsidR="004E45E2" w:rsidRPr="00C76ABC" w:rsidRDefault="004E7FBB"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Nice.</w:t>
            </w:r>
          </w:p>
        </w:tc>
      </w:tr>
      <w:tr w:rsidR="004E45E2" w:rsidRPr="00C76ABC" w14:paraId="1BA6DC7F" w14:textId="77777777" w:rsidTr="00996B48">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995" w:type="dxa"/>
          </w:tcPr>
          <w:p w14:paraId="229F1C21" w14:textId="48F74BB0" w:rsidR="004E45E2" w:rsidRPr="00C76ABC" w:rsidRDefault="004E45E2" w:rsidP="00E50970">
            <w:pPr>
              <w:rPr>
                <w:sz w:val="24"/>
                <w:szCs w:val="24"/>
              </w:rPr>
            </w:pPr>
            <w:r w:rsidRPr="00C76ABC">
              <w:rPr>
                <w:sz w:val="24"/>
                <w:szCs w:val="24"/>
              </w:rPr>
              <w:t>Me</w:t>
            </w:r>
          </w:p>
        </w:tc>
        <w:tc>
          <w:tcPr>
            <w:tcW w:w="8048" w:type="dxa"/>
          </w:tcPr>
          <w:p w14:paraId="4D06DF07" w14:textId="3F17B9A5" w:rsidR="004E45E2" w:rsidRPr="00C76ABC" w:rsidRDefault="004E7FBB"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You also said that you would like some sort of progression, would you elaborate on what type of progression you would like to see?</w:t>
            </w:r>
          </w:p>
        </w:tc>
      </w:tr>
      <w:tr w:rsidR="004E45E2" w:rsidRPr="00C76ABC" w14:paraId="034477B8" w14:textId="77777777" w:rsidTr="00996B48">
        <w:trPr>
          <w:trHeight w:val="2133"/>
        </w:trPr>
        <w:tc>
          <w:tcPr>
            <w:cnfStyle w:val="001000000000" w:firstRow="0" w:lastRow="0" w:firstColumn="1" w:lastColumn="0" w:oddVBand="0" w:evenVBand="0" w:oddHBand="0" w:evenHBand="0" w:firstRowFirstColumn="0" w:firstRowLastColumn="0" w:lastRowFirstColumn="0" w:lastRowLastColumn="0"/>
            <w:tcW w:w="995" w:type="dxa"/>
          </w:tcPr>
          <w:p w14:paraId="6B65BC84" w14:textId="04473B03" w:rsidR="004E45E2" w:rsidRPr="00C76ABC" w:rsidRDefault="004E45E2" w:rsidP="00E50970">
            <w:pPr>
              <w:rPr>
                <w:sz w:val="24"/>
                <w:szCs w:val="24"/>
              </w:rPr>
            </w:pPr>
            <w:r w:rsidRPr="00C76ABC">
              <w:rPr>
                <w:sz w:val="24"/>
                <w:szCs w:val="24"/>
              </w:rPr>
              <w:lastRenderedPageBreak/>
              <w:t>Mr. Ni</w:t>
            </w:r>
          </w:p>
        </w:tc>
        <w:tc>
          <w:tcPr>
            <w:tcW w:w="8048" w:type="dxa"/>
          </w:tcPr>
          <w:p w14:paraId="38FDFFA0" w14:textId="11033100" w:rsidR="004E45E2" w:rsidRPr="00C76ABC" w:rsidRDefault="004E7FBB"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 xml:space="preserve">Well, for me, I don’t need a huge amount of progression. </w:t>
            </w:r>
            <w:proofErr w:type="gramStart"/>
            <w:r w:rsidRPr="00C76ABC">
              <w:rPr>
                <w:sz w:val="24"/>
                <w:szCs w:val="24"/>
              </w:rPr>
              <w:t>As long as</w:t>
            </w:r>
            <w:proofErr w:type="gramEnd"/>
            <w:r w:rsidRPr="00C76ABC">
              <w:rPr>
                <w:sz w:val="24"/>
                <w:szCs w:val="24"/>
              </w:rPr>
              <w:t xml:space="preserve"> I can roughly tell the game is actually progression, it’s fine. I guess for </w:t>
            </w:r>
            <w:r w:rsidR="004C5D37" w:rsidRPr="00C76ABC">
              <w:rPr>
                <w:sz w:val="24"/>
                <w:szCs w:val="24"/>
              </w:rPr>
              <w:t xml:space="preserve">ways of showing it, maybe add </w:t>
            </w:r>
            <w:r w:rsidR="008803D8" w:rsidRPr="00C76ABC">
              <w:rPr>
                <w:sz w:val="24"/>
                <w:szCs w:val="24"/>
              </w:rPr>
              <w:t>some different weapons. As you go along the game you can unlock these new weapons</w:t>
            </w:r>
            <w:r w:rsidR="00EE55DD" w:rsidRPr="00C76ABC">
              <w:rPr>
                <w:sz w:val="24"/>
                <w:szCs w:val="24"/>
              </w:rPr>
              <w:t xml:space="preserve">, which are a lot better than previous ones, and maybe at the end one </w:t>
            </w:r>
            <w:proofErr w:type="gramStart"/>
            <w:r w:rsidR="00EE55DD" w:rsidRPr="00C76ABC">
              <w:rPr>
                <w:sz w:val="24"/>
                <w:szCs w:val="24"/>
              </w:rPr>
              <w:t>really interesting</w:t>
            </w:r>
            <w:proofErr w:type="gramEnd"/>
            <w:r w:rsidR="00EE55DD" w:rsidRPr="00C76ABC">
              <w:rPr>
                <w:sz w:val="24"/>
                <w:szCs w:val="24"/>
              </w:rPr>
              <w:t xml:space="preserve"> </w:t>
            </w:r>
            <w:r w:rsidR="005D416D" w:rsidRPr="00C76ABC">
              <w:rPr>
                <w:sz w:val="24"/>
                <w:szCs w:val="24"/>
              </w:rPr>
              <w:t>weapon, like a laser gun or a rocket launcher or something!</w:t>
            </w:r>
          </w:p>
        </w:tc>
      </w:tr>
      <w:tr w:rsidR="004E45E2" w:rsidRPr="00C76ABC" w14:paraId="2604BF75" w14:textId="77777777" w:rsidTr="00996B4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995" w:type="dxa"/>
          </w:tcPr>
          <w:p w14:paraId="74B1721B" w14:textId="521F8B0F" w:rsidR="004E45E2" w:rsidRPr="00C76ABC" w:rsidRDefault="004E45E2" w:rsidP="00E50970">
            <w:pPr>
              <w:rPr>
                <w:sz w:val="24"/>
                <w:szCs w:val="24"/>
              </w:rPr>
            </w:pPr>
            <w:r w:rsidRPr="00C76ABC">
              <w:rPr>
                <w:sz w:val="24"/>
                <w:szCs w:val="24"/>
              </w:rPr>
              <w:t>Me</w:t>
            </w:r>
          </w:p>
        </w:tc>
        <w:tc>
          <w:tcPr>
            <w:tcW w:w="8048" w:type="dxa"/>
          </w:tcPr>
          <w:p w14:paraId="567372B7" w14:textId="2B3E4D5C" w:rsidR="004E45E2" w:rsidRPr="00C76ABC" w:rsidRDefault="005D416D"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Ok</w:t>
            </w:r>
            <w:r w:rsidR="006F203D" w:rsidRPr="00C76ABC">
              <w:rPr>
                <w:sz w:val="24"/>
                <w:szCs w:val="24"/>
              </w:rPr>
              <w:t>, I appreciate your passion.</w:t>
            </w:r>
            <w:r w:rsidR="00BB344F" w:rsidRPr="00C76ABC">
              <w:rPr>
                <w:sz w:val="24"/>
                <w:szCs w:val="24"/>
              </w:rPr>
              <w:t xml:space="preserve"> Well I think that’s most of what I wanted to ask you really. Is there anything else you want to tell me before the end of the interview?</w:t>
            </w:r>
          </w:p>
        </w:tc>
      </w:tr>
      <w:tr w:rsidR="004E45E2" w:rsidRPr="00C76ABC" w14:paraId="4B9C3405" w14:textId="77777777" w:rsidTr="00996B48">
        <w:trPr>
          <w:trHeight w:val="977"/>
        </w:trPr>
        <w:tc>
          <w:tcPr>
            <w:cnfStyle w:val="001000000000" w:firstRow="0" w:lastRow="0" w:firstColumn="1" w:lastColumn="0" w:oddVBand="0" w:evenVBand="0" w:oddHBand="0" w:evenHBand="0" w:firstRowFirstColumn="0" w:firstRowLastColumn="0" w:lastRowFirstColumn="0" w:lastRowLastColumn="0"/>
            <w:tcW w:w="995" w:type="dxa"/>
          </w:tcPr>
          <w:p w14:paraId="03D2062A" w14:textId="3BAFA60D" w:rsidR="004E45E2" w:rsidRPr="00C76ABC" w:rsidRDefault="004E45E2" w:rsidP="00E50970">
            <w:pPr>
              <w:rPr>
                <w:sz w:val="24"/>
                <w:szCs w:val="24"/>
              </w:rPr>
            </w:pPr>
            <w:r w:rsidRPr="00C76ABC">
              <w:rPr>
                <w:sz w:val="24"/>
                <w:szCs w:val="24"/>
              </w:rPr>
              <w:t>Mr. Ni</w:t>
            </w:r>
          </w:p>
        </w:tc>
        <w:tc>
          <w:tcPr>
            <w:tcW w:w="8048" w:type="dxa"/>
          </w:tcPr>
          <w:p w14:paraId="2B43302F" w14:textId="5C373E82" w:rsidR="004E45E2" w:rsidRPr="00C76ABC" w:rsidRDefault="00BB344F"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 xml:space="preserve">No not really. Thank you for making this game for me, I haven’t been able to play any </w:t>
            </w:r>
            <w:proofErr w:type="gramStart"/>
            <w:r w:rsidRPr="00C76ABC">
              <w:rPr>
                <w:sz w:val="24"/>
                <w:szCs w:val="24"/>
              </w:rPr>
              <w:t>first person</w:t>
            </w:r>
            <w:proofErr w:type="gramEnd"/>
            <w:r w:rsidRPr="00C76ABC">
              <w:rPr>
                <w:sz w:val="24"/>
                <w:szCs w:val="24"/>
              </w:rPr>
              <w:t xml:space="preserve"> shooters for months since my graphics card blew up.</w:t>
            </w:r>
          </w:p>
        </w:tc>
      </w:tr>
      <w:tr w:rsidR="004E45E2" w:rsidRPr="00C76ABC" w14:paraId="3F922B28" w14:textId="77777777" w:rsidTr="00996B48">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95" w:type="dxa"/>
          </w:tcPr>
          <w:p w14:paraId="42847F74" w14:textId="1F269C69" w:rsidR="004E45E2" w:rsidRPr="00C76ABC" w:rsidRDefault="004E45E2" w:rsidP="00E50970">
            <w:pPr>
              <w:rPr>
                <w:sz w:val="24"/>
                <w:szCs w:val="24"/>
              </w:rPr>
            </w:pPr>
            <w:r w:rsidRPr="00C76ABC">
              <w:rPr>
                <w:sz w:val="24"/>
                <w:szCs w:val="24"/>
              </w:rPr>
              <w:t>Me</w:t>
            </w:r>
          </w:p>
        </w:tc>
        <w:tc>
          <w:tcPr>
            <w:tcW w:w="8048" w:type="dxa"/>
          </w:tcPr>
          <w:p w14:paraId="701A6499" w14:textId="426A78BC" w:rsidR="004E45E2" w:rsidRPr="00C76ABC" w:rsidRDefault="00BB344F"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 xml:space="preserve">No problem, </w:t>
            </w:r>
            <w:r w:rsidR="00C76ABC" w:rsidRPr="00C76ABC">
              <w:rPr>
                <w:sz w:val="24"/>
                <w:szCs w:val="24"/>
              </w:rPr>
              <w:t>talk to you soon.</w:t>
            </w:r>
          </w:p>
        </w:tc>
      </w:tr>
      <w:tr w:rsidR="004E45E2" w:rsidRPr="00C76ABC" w14:paraId="0658592F" w14:textId="77777777" w:rsidTr="00996B48">
        <w:trPr>
          <w:trHeight w:val="392"/>
        </w:trPr>
        <w:tc>
          <w:tcPr>
            <w:cnfStyle w:val="001000000000" w:firstRow="0" w:lastRow="0" w:firstColumn="1" w:lastColumn="0" w:oddVBand="0" w:evenVBand="0" w:oddHBand="0" w:evenHBand="0" w:firstRowFirstColumn="0" w:firstRowLastColumn="0" w:lastRowFirstColumn="0" w:lastRowLastColumn="0"/>
            <w:tcW w:w="995" w:type="dxa"/>
          </w:tcPr>
          <w:p w14:paraId="658E74D2" w14:textId="4E2CF1FD" w:rsidR="004E45E2" w:rsidRPr="00C76ABC" w:rsidRDefault="00C76ABC" w:rsidP="00E50970">
            <w:pPr>
              <w:rPr>
                <w:sz w:val="24"/>
                <w:szCs w:val="24"/>
              </w:rPr>
            </w:pPr>
            <w:r w:rsidRPr="00C76ABC">
              <w:rPr>
                <w:sz w:val="24"/>
                <w:szCs w:val="24"/>
              </w:rPr>
              <w:t>Mr. Ni</w:t>
            </w:r>
          </w:p>
        </w:tc>
        <w:tc>
          <w:tcPr>
            <w:tcW w:w="8048" w:type="dxa"/>
          </w:tcPr>
          <w:p w14:paraId="25248D95" w14:textId="7E17FD0C" w:rsidR="004E45E2" w:rsidRPr="00C76ABC" w:rsidRDefault="00C76ABC"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Bye!</w:t>
            </w:r>
          </w:p>
        </w:tc>
      </w:tr>
      <w:tr w:rsidR="004E45E2" w14:paraId="25E75923" w14:textId="77777777" w:rsidTr="00996B48">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995" w:type="dxa"/>
          </w:tcPr>
          <w:p w14:paraId="06622191" w14:textId="77777777" w:rsidR="004E45E2" w:rsidRDefault="004E45E2" w:rsidP="00E50970">
            <w:pPr>
              <w:rPr>
                <w:sz w:val="28"/>
                <w:szCs w:val="28"/>
              </w:rPr>
            </w:pPr>
          </w:p>
        </w:tc>
        <w:tc>
          <w:tcPr>
            <w:tcW w:w="8048" w:type="dxa"/>
          </w:tcPr>
          <w:p w14:paraId="7DAE61B5" w14:textId="77777777" w:rsidR="004E45E2" w:rsidRDefault="004E45E2" w:rsidP="00E50970">
            <w:pPr>
              <w:cnfStyle w:val="000000100000" w:firstRow="0" w:lastRow="0" w:firstColumn="0" w:lastColumn="0" w:oddVBand="0" w:evenVBand="0" w:oddHBand="1" w:evenHBand="0" w:firstRowFirstColumn="0" w:firstRowLastColumn="0" w:lastRowFirstColumn="0" w:lastRowLastColumn="0"/>
              <w:rPr>
                <w:sz w:val="28"/>
                <w:szCs w:val="28"/>
              </w:rPr>
            </w:pPr>
          </w:p>
        </w:tc>
      </w:tr>
    </w:tbl>
    <w:p w14:paraId="0735C967" w14:textId="77777777" w:rsidR="00E50970" w:rsidRDefault="00E50970" w:rsidP="00E90AA4"/>
    <w:p w14:paraId="2DB07082" w14:textId="096C381A" w:rsidR="009C0EB5" w:rsidRDefault="009C0EB5" w:rsidP="009C0EB5">
      <w:pPr>
        <w:rPr>
          <w:b/>
          <w:bCs/>
          <w:sz w:val="28"/>
          <w:szCs w:val="28"/>
        </w:rPr>
      </w:pPr>
      <w:r>
        <w:rPr>
          <w:b/>
          <w:bCs/>
          <w:sz w:val="28"/>
          <w:szCs w:val="28"/>
        </w:rPr>
        <w:t>Interview Analysis</w:t>
      </w:r>
    </w:p>
    <w:p w14:paraId="78627310" w14:textId="49E43D4D" w:rsidR="009C0EB5" w:rsidRDefault="009C0EB5" w:rsidP="009C0EB5">
      <w:pPr>
        <w:rPr>
          <w:sz w:val="24"/>
          <w:szCs w:val="24"/>
        </w:rPr>
      </w:pPr>
      <w:r>
        <w:rPr>
          <w:sz w:val="24"/>
          <w:szCs w:val="24"/>
        </w:rPr>
        <w:t xml:space="preserve">The interview didn’t add a massive amount to the list of things that need to be added, although it did add some </w:t>
      </w:r>
      <w:r w:rsidR="00C70716">
        <w:rPr>
          <w:sz w:val="24"/>
          <w:szCs w:val="24"/>
        </w:rPr>
        <w:t>extra bits of information that may be helpful, these include:</w:t>
      </w:r>
    </w:p>
    <w:p w14:paraId="1D2454A3" w14:textId="31017410" w:rsidR="00C70716" w:rsidRPr="00C70716" w:rsidRDefault="00C70716" w:rsidP="00C70716">
      <w:pPr>
        <w:pStyle w:val="ListParagraph"/>
        <w:numPr>
          <w:ilvl w:val="0"/>
          <w:numId w:val="23"/>
        </w:numPr>
        <w:rPr>
          <w:b/>
          <w:bCs/>
          <w:sz w:val="28"/>
          <w:szCs w:val="28"/>
        </w:rPr>
      </w:pPr>
      <w:r>
        <w:rPr>
          <w:sz w:val="24"/>
          <w:szCs w:val="24"/>
        </w:rPr>
        <w:t>A way of changing the difficulty</w:t>
      </w:r>
    </w:p>
    <w:p w14:paraId="4A05E408" w14:textId="7D9FD4F9" w:rsidR="00C70716" w:rsidRPr="00481D3C" w:rsidRDefault="00481D3C" w:rsidP="00C70716">
      <w:pPr>
        <w:pStyle w:val="ListParagraph"/>
        <w:numPr>
          <w:ilvl w:val="0"/>
          <w:numId w:val="23"/>
        </w:numPr>
        <w:rPr>
          <w:b/>
          <w:bCs/>
          <w:sz w:val="28"/>
          <w:szCs w:val="28"/>
        </w:rPr>
      </w:pPr>
      <w:r>
        <w:rPr>
          <w:sz w:val="24"/>
          <w:szCs w:val="24"/>
        </w:rPr>
        <w:t>Preferably quite small in terms of file size</w:t>
      </w:r>
    </w:p>
    <w:p w14:paraId="41D02ED5" w14:textId="34938EF2" w:rsidR="00481D3C" w:rsidRPr="00C70716" w:rsidRDefault="00481D3C" w:rsidP="00C70716">
      <w:pPr>
        <w:pStyle w:val="ListParagraph"/>
        <w:numPr>
          <w:ilvl w:val="0"/>
          <w:numId w:val="23"/>
        </w:numPr>
        <w:rPr>
          <w:b/>
          <w:bCs/>
          <w:sz w:val="28"/>
          <w:szCs w:val="28"/>
        </w:rPr>
      </w:pPr>
      <w:r>
        <w:rPr>
          <w:sz w:val="24"/>
          <w:szCs w:val="24"/>
        </w:rPr>
        <w:t xml:space="preserve">A concrete progression system, with new guns being given to the player as they progress. </w:t>
      </w:r>
      <w:r w:rsidR="007B36E8">
        <w:rPr>
          <w:sz w:val="24"/>
          <w:szCs w:val="24"/>
        </w:rPr>
        <w:t>Also,</w:t>
      </w:r>
      <w:r>
        <w:rPr>
          <w:sz w:val="24"/>
          <w:szCs w:val="24"/>
        </w:rPr>
        <w:t xml:space="preserve"> an ‘endgame’ sort of weapon like a laser gun/rocket gun right at the end of the game.</w:t>
      </w:r>
    </w:p>
    <w:p w14:paraId="0B95FA73" w14:textId="3295AD4D" w:rsidR="007B36E8" w:rsidRDefault="002B15CC" w:rsidP="007B36E8">
      <w:pPr>
        <w:pStyle w:val="Heading1"/>
      </w:pPr>
      <w:bookmarkStart w:id="7" w:name="_Toc38034557"/>
      <w:r>
        <w:t>Success Criteria</w:t>
      </w:r>
      <w:r w:rsidR="00E07BD8">
        <w:t>, Limitations</w:t>
      </w:r>
      <w:r w:rsidR="006D52DE">
        <w:t xml:space="preserve">, and </w:t>
      </w:r>
      <w:r w:rsidR="00E07BD8">
        <w:t>Hardware Requirements</w:t>
      </w:r>
      <w:bookmarkEnd w:id="7"/>
    </w:p>
    <w:p w14:paraId="1094E109" w14:textId="77777777" w:rsidR="00D647D0" w:rsidRDefault="00D647D0" w:rsidP="00E90AA4">
      <w:pPr>
        <w:rPr>
          <w:b/>
          <w:bCs/>
        </w:rPr>
      </w:pPr>
    </w:p>
    <w:p w14:paraId="2AA4D838" w14:textId="0C9FD333" w:rsidR="00B53F36" w:rsidRDefault="002B15CC" w:rsidP="2DEF74D0">
      <w:pPr>
        <w:rPr>
          <w:b/>
          <w:bCs/>
          <w:sz w:val="28"/>
          <w:szCs w:val="28"/>
        </w:rPr>
      </w:pPr>
      <w:r>
        <w:rPr>
          <w:b/>
          <w:bCs/>
          <w:sz w:val="28"/>
          <w:szCs w:val="28"/>
        </w:rPr>
        <w:t>Criteria</w:t>
      </w:r>
    </w:p>
    <w:p w14:paraId="4AC7A66A" w14:textId="3FC4DDA2" w:rsidR="002B15CC" w:rsidRDefault="006F09A6" w:rsidP="2DEF74D0">
      <w:pPr>
        <w:rPr>
          <w:i/>
          <w:iCs/>
          <w:sz w:val="28"/>
          <w:szCs w:val="28"/>
        </w:rPr>
      </w:pPr>
      <w:r>
        <w:rPr>
          <w:i/>
          <w:iCs/>
          <w:sz w:val="28"/>
          <w:szCs w:val="28"/>
        </w:rPr>
        <w:t>Essential:</w:t>
      </w:r>
    </w:p>
    <w:p w14:paraId="2280AE0E" w14:textId="75AAA315" w:rsidR="006F09A6" w:rsidRDefault="006F09A6" w:rsidP="006F09A6">
      <w:pPr>
        <w:pStyle w:val="ListParagraph"/>
        <w:numPr>
          <w:ilvl w:val="0"/>
          <w:numId w:val="25"/>
        </w:numPr>
        <w:rPr>
          <w:i/>
          <w:iCs/>
          <w:sz w:val="28"/>
          <w:szCs w:val="28"/>
        </w:rPr>
      </w:pPr>
      <w:r>
        <w:rPr>
          <w:i/>
          <w:iCs/>
          <w:sz w:val="28"/>
          <w:szCs w:val="28"/>
        </w:rPr>
        <w:t>A progression in terms of difficulty</w:t>
      </w:r>
    </w:p>
    <w:p w14:paraId="4C0AB4E4" w14:textId="6B9301F7" w:rsidR="006F09A6" w:rsidRDefault="006F09A6" w:rsidP="006F09A6">
      <w:pPr>
        <w:pStyle w:val="ListParagraph"/>
        <w:numPr>
          <w:ilvl w:val="0"/>
          <w:numId w:val="25"/>
        </w:numPr>
        <w:rPr>
          <w:i/>
          <w:iCs/>
          <w:sz w:val="28"/>
          <w:szCs w:val="28"/>
        </w:rPr>
      </w:pPr>
      <w:r>
        <w:rPr>
          <w:i/>
          <w:iCs/>
          <w:sz w:val="28"/>
          <w:szCs w:val="28"/>
        </w:rPr>
        <w:t>Small File sizes</w:t>
      </w:r>
    </w:p>
    <w:p w14:paraId="215637DB" w14:textId="71205E84" w:rsidR="006F09A6" w:rsidRDefault="00863B93" w:rsidP="006F09A6">
      <w:pPr>
        <w:pStyle w:val="ListParagraph"/>
        <w:numPr>
          <w:ilvl w:val="0"/>
          <w:numId w:val="25"/>
        </w:numPr>
        <w:rPr>
          <w:i/>
          <w:iCs/>
          <w:sz w:val="28"/>
          <w:szCs w:val="28"/>
        </w:rPr>
      </w:pPr>
      <w:r>
        <w:rPr>
          <w:i/>
          <w:iCs/>
          <w:sz w:val="28"/>
          <w:szCs w:val="28"/>
        </w:rPr>
        <w:t>Some sort of progression to better and better weapons</w:t>
      </w:r>
    </w:p>
    <w:p w14:paraId="2B1421F5" w14:textId="204464DC" w:rsidR="00863B93" w:rsidRDefault="00863B93" w:rsidP="006F09A6">
      <w:pPr>
        <w:pStyle w:val="ListParagraph"/>
        <w:numPr>
          <w:ilvl w:val="0"/>
          <w:numId w:val="25"/>
        </w:numPr>
        <w:rPr>
          <w:i/>
          <w:iCs/>
          <w:sz w:val="28"/>
          <w:szCs w:val="28"/>
        </w:rPr>
      </w:pPr>
      <w:r>
        <w:rPr>
          <w:i/>
          <w:iCs/>
          <w:sz w:val="28"/>
          <w:szCs w:val="28"/>
        </w:rPr>
        <w:t>Simple graphics design</w:t>
      </w:r>
    </w:p>
    <w:p w14:paraId="3125E308" w14:textId="41B084F5" w:rsidR="00863B93" w:rsidRDefault="00863B93" w:rsidP="006F09A6">
      <w:pPr>
        <w:pStyle w:val="ListParagraph"/>
        <w:numPr>
          <w:ilvl w:val="0"/>
          <w:numId w:val="25"/>
        </w:numPr>
        <w:rPr>
          <w:i/>
          <w:iCs/>
          <w:sz w:val="28"/>
          <w:szCs w:val="28"/>
        </w:rPr>
      </w:pPr>
      <w:r>
        <w:rPr>
          <w:i/>
          <w:iCs/>
          <w:sz w:val="28"/>
          <w:szCs w:val="28"/>
        </w:rPr>
        <w:t>Interesting and fun weapon characteristics</w:t>
      </w:r>
    </w:p>
    <w:p w14:paraId="398E7926" w14:textId="4B744592" w:rsidR="00863B93" w:rsidRDefault="008B18DA" w:rsidP="006F09A6">
      <w:pPr>
        <w:pStyle w:val="ListParagraph"/>
        <w:numPr>
          <w:ilvl w:val="0"/>
          <w:numId w:val="25"/>
        </w:numPr>
        <w:rPr>
          <w:i/>
          <w:iCs/>
          <w:sz w:val="28"/>
          <w:szCs w:val="28"/>
        </w:rPr>
      </w:pPr>
      <w:r>
        <w:rPr>
          <w:i/>
          <w:iCs/>
          <w:sz w:val="28"/>
          <w:szCs w:val="28"/>
        </w:rPr>
        <w:t>A few good maps of similar design</w:t>
      </w:r>
    </w:p>
    <w:p w14:paraId="2E588BC6" w14:textId="0D83A59D" w:rsidR="008B18DA" w:rsidRDefault="003533F0" w:rsidP="006F09A6">
      <w:pPr>
        <w:pStyle w:val="ListParagraph"/>
        <w:numPr>
          <w:ilvl w:val="0"/>
          <w:numId w:val="25"/>
        </w:numPr>
        <w:rPr>
          <w:i/>
          <w:iCs/>
          <w:sz w:val="28"/>
          <w:szCs w:val="28"/>
        </w:rPr>
      </w:pPr>
      <w:r>
        <w:rPr>
          <w:i/>
          <w:iCs/>
          <w:sz w:val="28"/>
          <w:szCs w:val="28"/>
        </w:rPr>
        <w:lastRenderedPageBreak/>
        <w:t>The ability to change the difficulty on the enemies</w:t>
      </w:r>
    </w:p>
    <w:p w14:paraId="402150D9" w14:textId="2D56A773" w:rsidR="0087239F" w:rsidRDefault="0087239F" w:rsidP="006F09A6">
      <w:pPr>
        <w:pStyle w:val="ListParagraph"/>
        <w:numPr>
          <w:ilvl w:val="0"/>
          <w:numId w:val="25"/>
        </w:numPr>
        <w:rPr>
          <w:i/>
          <w:iCs/>
          <w:sz w:val="28"/>
          <w:szCs w:val="28"/>
        </w:rPr>
      </w:pPr>
      <w:r>
        <w:rPr>
          <w:i/>
          <w:iCs/>
          <w:sz w:val="28"/>
          <w:szCs w:val="28"/>
        </w:rPr>
        <w:t xml:space="preserve">Feeling of scarcity in </w:t>
      </w:r>
      <w:r w:rsidR="00AD6A22">
        <w:rPr>
          <w:i/>
          <w:iCs/>
          <w:sz w:val="28"/>
          <w:szCs w:val="28"/>
        </w:rPr>
        <w:t>resources</w:t>
      </w:r>
    </w:p>
    <w:p w14:paraId="2D94BAF3" w14:textId="24BE4F1C" w:rsidR="00D17FB0" w:rsidRDefault="00D17FB0" w:rsidP="00D17FB0">
      <w:pPr>
        <w:pStyle w:val="ListParagraph"/>
        <w:numPr>
          <w:ilvl w:val="0"/>
          <w:numId w:val="25"/>
        </w:numPr>
        <w:rPr>
          <w:i/>
          <w:iCs/>
          <w:sz w:val="28"/>
          <w:szCs w:val="28"/>
        </w:rPr>
      </w:pPr>
      <w:r>
        <w:rPr>
          <w:i/>
          <w:iCs/>
          <w:sz w:val="28"/>
          <w:szCs w:val="28"/>
        </w:rPr>
        <w:t>Ability to choose full screen/windowed</w:t>
      </w:r>
    </w:p>
    <w:p w14:paraId="3EC375EE" w14:textId="7EC43917" w:rsidR="00D17FB0" w:rsidRDefault="00D17FB0" w:rsidP="00D17FB0">
      <w:pPr>
        <w:rPr>
          <w:i/>
          <w:iCs/>
          <w:sz w:val="28"/>
          <w:szCs w:val="28"/>
        </w:rPr>
      </w:pPr>
      <w:r>
        <w:rPr>
          <w:i/>
          <w:iCs/>
          <w:sz w:val="28"/>
          <w:szCs w:val="28"/>
        </w:rPr>
        <w:t>Desirable:</w:t>
      </w:r>
    </w:p>
    <w:p w14:paraId="4E2A8AE6" w14:textId="472754D6" w:rsidR="00D17FB0" w:rsidRDefault="009F21A8" w:rsidP="00D17FB0">
      <w:pPr>
        <w:pStyle w:val="ListParagraph"/>
        <w:numPr>
          <w:ilvl w:val="0"/>
          <w:numId w:val="26"/>
        </w:numPr>
        <w:rPr>
          <w:i/>
          <w:iCs/>
          <w:sz w:val="28"/>
          <w:szCs w:val="28"/>
        </w:rPr>
      </w:pPr>
      <w:r>
        <w:rPr>
          <w:i/>
          <w:iCs/>
          <w:sz w:val="28"/>
          <w:szCs w:val="28"/>
        </w:rPr>
        <w:t>Ability to save the game</w:t>
      </w:r>
    </w:p>
    <w:p w14:paraId="380D7ADF" w14:textId="477C4296" w:rsidR="009F21A8" w:rsidRDefault="00D7380C" w:rsidP="00D17FB0">
      <w:pPr>
        <w:pStyle w:val="ListParagraph"/>
        <w:numPr>
          <w:ilvl w:val="0"/>
          <w:numId w:val="26"/>
        </w:numPr>
        <w:rPr>
          <w:i/>
          <w:iCs/>
          <w:sz w:val="28"/>
          <w:szCs w:val="28"/>
        </w:rPr>
      </w:pPr>
      <w:r>
        <w:rPr>
          <w:i/>
          <w:iCs/>
          <w:sz w:val="28"/>
          <w:szCs w:val="28"/>
        </w:rPr>
        <w:t>Items around the world to pick up and use</w:t>
      </w:r>
    </w:p>
    <w:p w14:paraId="78BACB93" w14:textId="57819CCD" w:rsidR="00BF2238" w:rsidRDefault="00D7380C" w:rsidP="00D17FB0">
      <w:pPr>
        <w:pStyle w:val="ListParagraph"/>
        <w:numPr>
          <w:ilvl w:val="0"/>
          <w:numId w:val="26"/>
        </w:numPr>
        <w:rPr>
          <w:i/>
          <w:iCs/>
          <w:sz w:val="28"/>
          <w:szCs w:val="28"/>
        </w:rPr>
      </w:pPr>
      <w:r>
        <w:rPr>
          <w:i/>
          <w:iCs/>
          <w:sz w:val="28"/>
          <w:szCs w:val="28"/>
        </w:rPr>
        <w:t>Ability to play at any resolution</w:t>
      </w:r>
    </w:p>
    <w:p w14:paraId="5BF88DE5" w14:textId="77777777" w:rsidR="00544D11" w:rsidRDefault="00544D11" w:rsidP="00544D11">
      <w:pPr>
        <w:pStyle w:val="ListParagraph"/>
        <w:ind w:left="1080"/>
        <w:rPr>
          <w:i/>
          <w:iCs/>
          <w:sz w:val="28"/>
          <w:szCs w:val="28"/>
        </w:rPr>
      </w:pPr>
    </w:p>
    <w:p w14:paraId="3E66261E" w14:textId="77777777" w:rsidR="00544D11" w:rsidRPr="00D17FB0" w:rsidRDefault="00544D11" w:rsidP="00544D11">
      <w:pPr>
        <w:pStyle w:val="ListParagraph"/>
        <w:ind w:left="1080"/>
        <w:rPr>
          <w:i/>
          <w:iCs/>
          <w:sz w:val="28"/>
          <w:szCs w:val="28"/>
        </w:rPr>
      </w:pPr>
    </w:p>
    <w:p w14:paraId="45668540" w14:textId="58620FF2" w:rsidR="006F09A6" w:rsidRDefault="00544D11" w:rsidP="2DEF74D0">
      <w:pPr>
        <w:rPr>
          <w:b/>
          <w:bCs/>
          <w:sz w:val="28"/>
          <w:szCs w:val="28"/>
        </w:rPr>
      </w:pPr>
      <w:r>
        <w:rPr>
          <w:b/>
          <w:bCs/>
          <w:sz w:val="28"/>
          <w:szCs w:val="28"/>
        </w:rPr>
        <w:t>System Requirements</w:t>
      </w:r>
    </w:p>
    <w:p w14:paraId="4151AE6F" w14:textId="03F2D456" w:rsidR="00544D11" w:rsidRPr="00F429D2" w:rsidRDefault="00D35DCF" w:rsidP="00915042">
      <w:pPr>
        <w:pStyle w:val="ListParagraph"/>
        <w:numPr>
          <w:ilvl w:val="0"/>
          <w:numId w:val="27"/>
        </w:numPr>
        <w:rPr>
          <w:b/>
          <w:bCs/>
          <w:sz w:val="28"/>
          <w:szCs w:val="28"/>
        </w:rPr>
      </w:pPr>
      <w:r>
        <w:rPr>
          <w:sz w:val="24"/>
          <w:szCs w:val="24"/>
        </w:rPr>
        <w:t>OS: Windows</w:t>
      </w:r>
      <w:r w:rsidR="00F429D2">
        <w:rPr>
          <w:sz w:val="24"/>
          <w:szCs w:val="24"/>
        </w:rPr>
        <w:t xml:space="preserve"> (Unity currently only supports windows)</w:t>
      </w:r>
    </w:p>
    <w:p w14:paraId="5B4BEEF3" w14:textId="6B3A882D" w:rsidR="00A22CCC" w:rsidRPr="00A22CCC" w:rsidRDefault="00F429D2" w:rsidP="00A22CCC">
      <w:pPr>
        <w:pStyle w:val="ListParagraph"/>
        <w:numPr>
          <w:ilvl w:val="0"/>
          <w:numId w:val="27"/>
        </w:numPr>
        <w:rPr>
          <w:b/>
          <w:bCs/>
          <w:sz w:val="28"/>
          <w:szCs w:val="28"/>
        </w:rPr>
      </w:pPr>
      <w:r>
        <w:rPr>
          <w:sz w:val="24"/>
          <w:szCs w:val="24"/>
        </w:rPr>
        <w:t xml:space="preserve">Graphics card: </w:t>
      </w:r>
      <w:r w:rsidR="00071041">
        <w:rPr>
          <w:sz w:val="24"/>
          <w:szCs w:val="24"/>
        </w:rPr>
        <w:t xml:space="preserve">GTX 650 or equivalent (To render </w:t>
      </w:r>
      <w:r w:rsidR="00A22CCC">
        <w:rPr>
          <w:sz w:val="24"/>
          <w:szCs w:val="24"/>
        </w:rPr>
        <w:t>graphics)</w:t>
      </w:r>
    </w:p>
    <w:p w14:paraId="3A94B25F" w14:textId="27476EA9" w:rsidR="00A22CCC" w:rsidRPr="00A22CCC" w:rsidRDefault="00A22CCC" w:rsidP="00A22CCC">
      <w:pPr>
        <w:pStyle w:val="ListParagraph"/>
        <w:numPr>
          <w:ilvl w:val="0"/>
          <w:numId w:val="27"/>
        </w:numPr>
        <w:rPr>
          <w:b/>
          <w:bCs/>
          <w:sz w:val="28"/>
          <w:szCs w:val="28"/>
        </w:rPr>
      </w:pPr>
      <w:r>
        <w:rPr>
          <w:sz w:val="24"/>
          <w:szCs w:val="24"/>
        </w:rPr>
        <w:t>Storage: Roughly 500 MB (To store game)</w:t>
      </w:r>
    </w:p>
    <w:p w14:paraId="46DF52A0" w14:textId="09704408" w:rsidR="00A22CCC" w:rsidRPr="00A22CCC" w:rsidRDefault="00A22CCC" w:rsidP="00A22CCC">
      <w:pPr>
        <w:pStyle w:val="ListParagraph"/>
        <w:numPr>
          <w:ilvl w:val="0"/>
          <w:numId w:val="27"/>
        </w:numPr>
        <w:rPr>
          <w:b/>
          <w:bCs/>
          <w:sz w:val="28"/>
          <w:szCs w:val="28"/>
        </w:rPr>
      </w:pPr>
      <w:r>
        <w:rPr>
          <w:sz w:val="24"/>
          <w:szCs w:val="24"/>
        </w:rPr>
        <w:t>Memory: At least 2 GB of RAM (To run game)</w:t>
      </w:r>
    </w:p>
    <w:p w14:paraId="0DC52867" w14:textId="0A267CA1" w:rsidR="006E2CEC" w:rsidRPr="006E2CEC" w:rsidRDefault="000A4EEF" w:rsidP="006E2CEC">
      <w:pPr>
        <w:pStyle w:val="ListParagraph"/>
        <w:numPr>
          <w:ilvl w:val="0"/>
          <w:numId w:val="27"/>
        </w:numPr>
        <w:rPr>
          <w:b/>
          <w:bCs/>
          <w:sz w:val="28"/>
          <w:szCs w:val="28"/>
        </w:rPr>
      </w:pPr>
      <w:r>
        <w:rPr>
          <w:sz w:val="24"/>
          <w:szCs w:val="24"/>
        </w:rPr>
        <w:t xml:space="preserve">CPU: </w:t>
      </w:r>
      <w:r w:rsidR="008D5618">
        <w:rPr>
          <w:sz w:val="24"/>
          <w:szCs w:val="24"/>
        </w:rPr>
        <w:t>Any i3 or i5 or equivalent</w:t>
      </w:r>
    </w:p>
    <w:p w14:paraId="56542522" w14:textId="34A845D4" w:rsidR="006E2CEC" w:rsidRDefault="006E2CEC" w:rsidP="006E2CEC">
      <w:pPr>
        <w:rPr>
          <w:b/>
          <w:bCs/>
          <w:sz w:val="28"/>
          <w:szCs w:val="28"/>
        </w:rPr>
      </w:pPr>
      <w:r>
        <w:rPr>
          <w:b/>
          <w:bCs/>
          <w:sz w:val="28"/>
          <w:szCs w:val="28"/>
        </w:rPr>
        <w:t>Software Requirements</w:t>
      </w:r>
    </w:p>
    <w:p w14:paraId="23F543A0" w14:textId="75911347" w:rsidR="006E2CEC" w:rsidRDefault="006E2CEC" w:rsidP="006E2CEC">
      <w:pPr>
        <w:rPr>
          <w:sz w:val="24"/>
          <w:szCs w:val="24"/>
        </w:rPr>
      </w:pPr>
      <w:r>
        <w:rPr>
          <w:sz w:val="24"/>
          <w:szCs w:val="24"/>
        </w:rPr>
        <w:t>There are no software requirements.</w:t>
      </w:r>
    </w:p>
    <w:p w14:paraId="0D545A18" w14:textId="37A16AD2" w:rsidR="006E2CEC" w:rsidRDefault="00676F56" w:rsidP="006E2CEC">
      <w:pPr>
        <w:rPr>
          <w:b/>
          <w:bCs/>
          <w:sz w:val="28"/>
          <w:szCs w:val="28"/>
        </w:rPr>
      </w:pPr>
      <w:r>
        <w:rPr>
          <w:b/>
          <w:bCs/>
          <w:sz w:val="28"/>
          <w:szCs w:val="28"/>
        </w:rPr>
        <w:t>Limitations</w:t>
      </w:r>
    </w:p>
    <w:p w14:paraId="7BCED93F" w14:textId="5D515021" w:rsidR="00676F56" w:rsidRDefault="00631604" w:rsidP="006E2CEC">
      <w:pPr>
        <w:rPr>
          <w:sz w:val="24"/>
          <w:szCs w:val="24"/>
        </w:rPr>
      </w:pPr>
      <w:r>
        <w:rPr>
          <w:sz w:val="24"/>
          <w:szCs w:val="24"/>
        </w:rPr>
        <w:t xml:space="preserve">There will likely be no multiplayer as </w:t>
      </w:r>
      <w:r w:rsidR="006172EB">
        <w:rPr>
          <w:sz w:val="24"/>
          <w:szCs w:val="24"/>
        </w:rPr>
        <w:t>multiplayer will be difficult to integrate into the game in the given amount of time</w:t>
      </w:r>
      <w:r w:rsidR="00E826FE">
        <w:rPr>
          <w:sz w:val="24"/>
          <w:szCs w:val="24"/>
        </w:rPr>
        <w:t xml:space="preserve">, and </w:t>
      </w:r>
      <w:r w:rsidR="00920ABA">
        <w:rPr>
          <w:sz w:val="24"/>
          <w:szCs w:val="24"/>
        </w:rPr>
        <w:t xml:space="preserve">multiplayer </w:t>
      </w:r>
      <w:r w:rsidR="002D4CFD">
        <w:rPr>
          <w:sz w:val="24"/>
          <w:szCs w:val="24"/>
        </w:rPr>
        <w:t>slightly defeats the purpose of the game as a simple shooter.</w:t>
      </w:r>
    </w:p>
    <w:p w14:paraId="137BEE56" w14:textId="77777777" w:rsidR="00D76E4B" w:rsidRDefault="00D76E4B" w:rsidP="006E2CEC">
      <w:pPr>
        <w:rPr>
          <w:sz w:val="24"/>
          <w:szCs w:val="24"/>
        </w:rPr>
      </w:pPr>
    </w:p>
    <w:p w14:paraId="7998E2B1" w14:textId="61002326" w:rsidR="00D76E4B" w:rsidRPr="00D76E4B" w:rsidRDefault="00D76E4B" w:rsidP="00D76E4B">
      <w:pPr>
        <w:pStyle w:val="Heading1"/>
      </w:pPr>
      <w:bookmarkStart w:id="8" w:name="_Toc38034558"/>
      <w:r>
        <w:t>Choice of language</w:t>
      </w:r>
      <w:bookmarkEnd w:id="8"/>
    </w:p>
    <w:p w14:paraId="7523E038" w14:textId="10177756" w:rsidR="00D76E4B" w:rsidRPr="00D76E4B" w:rsidRDefault="00D76E4B" w:rsidP="00D76E4B">
      <w:pPr>
        <w:rPr>
          <w:b/>
          <w:bCs/>
          <w:sz w:val="28"/>
          <w:szCs w:val="28"/>
        </w:rPr>
      </w:pPr>
      <w:r w:rsidRPr="00D76E4B">
        <w:rPr>
          <w:b/>
          <w:bCs/>
          <w:sz w:val="28"/>
          <w:szCs w:val="28"/>
        </w:rPr>
        <w:t>C# And Unity</w:t>
      </w:r>
    </w:p>
    <w:p w14:paraId="545A6306" w14:textId="5D7F257D" w:rsidR="004C5525" w:rsidRDefault="00D76E4B" w:rsidP="2DEF74D0">
      <w:pPr>
        <w:rPr>
          <w:sz w:val="24"/>
          <w:szCs w:val="24"/>
        </w:rPr>
      </w:pPr>
      <w:r>
        <w:rPr>
          <w:sz w:val="24"/>
          <w:szCs w:val="24"/>
        </w:rPr>
        <w:t>I have chosen Unity as the game engine of choice for my project. There are several reasons why I have chosen unity over other similar game engines. One of the main reasons is that I have a bit of experience with unity as a program, as I have spent quite a while getting to know the components of it. Also, Unity allows you to create detailed, 3D play spaces which may not be possible with other engines that mainly deal with 2D spaces.</w:t>
      </w:r>
    </w:p>
    <w:p w14:paraId="5BF9AA97" w14:textId="4505E08F" w:rsidR="00B53F36" w:rsidRPr="00D76E4B" w:rsidRDefault="00D76E4B" w:rsidP="2DEF74D0">
      <w:pPr>
        <w:rPr>
          <w:b/>
          <w:bCs/>
        </w:rPr>
      </w:pPr>
      <w:r>
        <w:rPr>
          <w:sz w:val="24"/>
          <w:szCs w:val="24"/>
        </w:rPr>
        <w:t>In terms of language, I had few options. C sharp is a great language, however, it is by far the most widely used language with Unity, as most of the scripts you will make with be in the language. Also, I have had quite a bit of prior knowledge of the language, and often use it for other projects.</w:t>
      </w:r>
    </w:p>
    <w:sectPr w:rsidR="00B53F36" w:rsidRPr="00D76E4B" w:rsidSect="00214962">
      <w:footerReference w:type="default" r:id="rId23"/>
      <w:headerReference w:type="first" r:id="rId24"/>
      <w:footerReference w:type="first" r:id="rId25"/>
      <w:pgSz w:w="11906" w:h="16838"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C48B45" w14:textId="77777777" w:rsidR="005770AD" w:rsidRDefault="005770AD">
      <w:pPr>
        <w:spacing w:after="0" w:line="240" w:lineRule="auto"/>
      </w:pPr>
      <w:r>
        <w:separator/>
      </w:r>
    </w:p>
  </w:endnote>
  <w:endnote w:type="continuationSeparator" w:id="0">
    <w:p w14:paraId="40026513" w14:textId="77777777" w:rsidR="005770AD" w:rsidRDefault="005770AD">
      <w:pPr>
        <w:spacing w:after="0" w:line="240" w:lineRule="auto"/>
      </w:pPr>
      <w:r>
        <w:continuationSeparator/>
      </w:r>
    </w:p>
  </w:endnote>
  <w:endnote w:type="continuationNotice" w:id="1">
    <w:p w14:paraId="24625137" w14:textId="77777777" w:rsidR="005770AD" w:rsidRDefault="005770A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DDDD6D5" w14:textId="3C0430F4" w:rsidR="0306F538" w:rsidRDefault="0306F538" w:rsidP="0306F538">
        <w:pPr>
          <w:pStyle w:val="Footer"/>
          <w:rPr>
            <w:noProof/>
            <w:lang w:val="en-GB" w:bidi="en-GB"/>
          </w:rPr>
        </w:pPr>
      </w:p>
      <w:p w14:paraId="2DF9E044" w14:textId="77777777" w:rsidR="004E1AED" w:rsidRDefault="004E1AED">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2</w:t>
        </w:r>
        <w:r>
          <w:rPr>
            <w:noProof/>
            <w:lang w:val="en-GB" w:bidi="en-GB"/>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306F538" w14:paraId="09AFD55D" w14:textId="77777777" w:rsidTr="0306F538">
      <w:tc>
        <w:tcPr>
          <w:tcW w:w="3009" w:type="dxa"/>
        </w:tcPr>
        <w:p w14:paraId="1555333E" w14:textId="6C4C2255" w:rsidR="0306F538" w:rsidRDefault="0306F538" w:rsidP="0306F538">
          <w:pPr>
            <w:pStyle w:val="Header"/>
          </w:pPr>
        </w:p>
      </w:tc>
      <w:tc>
        <w:tcPr>
          <w:tcW w:w="3009" w:type="dxa"/>
        </w:tcPr>
        <w:p w14:paraId="07AC438E" w14:textId="20468D23" w:rsidR="0306F538" w:rsidRDefault="0306F538" w:rsidP="0306F538">
          <w:pPr>
            <w:pStyle w:val="Header"/>
            <w:jc w:val="center"/>
          </w:pPr>
        </w:p>
      </w:tc>
      <w:tc>
        <w:tcPr>
          <w:tcW w:w="3009" w:type="dxa"/>
        </w:tcPr>
        <w:p w14:paraId="4836713B" w14:textId="139C8B5D" w:rsidR="0306F538" w:rsidRDefault="0306F538" w:rsidP="0306F538">
          <w:pPr>
            <w:pStyle w:val="Header"/>
            <w:ind w:right="-115"/>
            <w:jc w:val="right"/>
          </w:pPr>
        </w:p>
      </w:tc>
    </w:tr>
  </w:tbl>
  <w:p w14:paraId="13D9D290" w14:textId="66E6F661" w:rsidR="0306F538" w:rsidRDefault="0306F538" w:rsidP="0306F5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3E999C" w14:textId="77777777" w:rsidR="005770AD" w:rsidRDefault="005770AD">
      <w:pPr>
        <w:spacing w:after="0" w:line="240" w:lineRule="auto"/>
      </w:pPr>
      <w:r>
        <w:separator/>
      </w:r>
    </w:p>
  </w:footnote>
  <w:footnote w:type="continuationSeparator" w:id="0">
    <w:p w14:paraId="2248AE8A" w14:textId="77777777" w:rsidR="005770AD" w:rsidRDefault="005770AD">
      <w:pPr>
        <w:spacing w:after="0" w:line="240" w:lineRule="auto"/>
      </w:pPr>
      <w:r>
        <w:continuationSeparator/>
      </w:r>
    </w:p>
  </w:footnote>
  <w:footnote w:type="continuationNotice" w:id="1">
    <w:p w14:paraId="5527942E" w14:textId="77777777" w:rsidR="005770AD" w:rsidRDefault="005770AD">
      <w:pPr>
        <w:spacing w:before="0" w:after="0" w:line="240" w:lineRule="auto"/>
      </w:pPr>
    </w:p>
  </w:footnote>
  <w:footnote w:id="2">
    <w:p w14:paraId="52683C94" w14:textId="08216674" w:rsidR="0306F538" w:rsidRDefault="0306F538" w:rsidP="0306F538">
      <w:pPr>
        <w:pStyle w:val="FootnoteText"/>
      </w:pPr>
      <w:r w:rsidRPr="0306F538">
        <w:rPr>
          <w:rStyle w:val="FootnoteReference"/>
        </w:rPr>
        <w:footnoteRef/>
      </w:r>
      <w:r>
        <w:t xml:space="preserve"> </w:t>
      </w:r>
      <w:hyperlink r:id="rId1">
        <w:r w:rsidRPr="0306F538">
          <w:rPr>
            <w:rStyle w:val="Hyperlink"/>
          </w:rPr>
          <w:t>https://www.callofduty.com/modernwarfare</w:t>
        </w:r>
      </w:hyperlink>
    </w:p>
    <w:p w14:paraId="1AB2639D" w14:textId="5CEC8E4C" w:rsidR="0306F538" w:rsidRDefault="0306F538" w:rsidP="0306F538">
      <w:pPr>
        <w:pStyle w:val="FootnoteText"/>
      </w:pPr>
    </w:p>
  </w:footnote>
  <w:footnote w:id="3">
    <w:p w14:paraId="6F78D55A" w14:textId="3CF4B43F" w:rsidR="622DCB28" w:rsidRDefault="622DCB28" w:rsidP="622DCB28">
      <w:pPr>
        <w:pStyle w:val="FootnoteText"/>
      </w:pPr>
      <w:r w:rsidRPr="622DCB28">
        <w:rPr>
          <w:rStyle w:val="FootnoteReference"/>
        </w:rPr>
        <w:footnoteRef/>
      </w:r>
      <w:r w:rsidR="28BFD730">
        <w:t xml:space="preserve"> </w:t>
      </w:r>
      <w:hyperlink r:id="rId2">
        <w:r w:rsidR="28BFD730" w:rsidRPr="622DCB28">
          <w:rPr>
            <w:rStyle w:val="Hyperlink"/>
          </w:rPr>
          <w:t>https://www.techspot.com/news/82281-call-duty-modern-warfare-system-requirements-revealed.html</w:t>
        </w:r>
      </w:hyperlink>
    </w:p>
  </w:footnote>
  <w:footnote w:id="4">
    <w:p w14:paraId="5782E5E6" w14:textId="2DC1A96F" w:rsidR="2DEF74D0" w:rsidRDefault="2DEF74D0" w:rsidP="2DEF74D0">
      <w:pPr>
        <w:pStyle w:val="FootnoteText"/>
      </w:pPr>
      <w:r w:rsidRPr="2DEF74D0">
        <w:rPr>
          <w:rStyle w:val="FootnoteReference"/>
        </w:rPr>
        <w:footnoteRef/>
      </w:r>
      <w:r>
        <w:t xml:space="preserve"> </w:t>
      </w:r>
      <w:hyperlink r:id="rId3">
        <w:r w:rsidRPr="2DEF74D0">
          <w:rPr>
            <w:rStyle w:val="Hyperlink"/>
          </w:rPr>
          <w:t>https://store.steampowered.com/app/274900/Murder_Miners/</w:t>
        </w:r>
      </w:hyperlink>
    </w:p>
  </w:footnote>
  <w:footnote w:id="5">
    <w:p w14:paraId="7CB718B6" w14:textId="13005059" w:rsidR="2DEF74D0" w:rsidRDefault="2DEF74D0" w:rsidP="2DEF74D0">
      <w:pPr>
        <w:pStyle w:val="FootnoteText"/>
      </w:pPr>
      <w:r w:rsidRPr="2DEF74D0">
        <w:rPr>
          <w:rStyle w:val="FootnoteReference"/>
        </w:rPr>
        <w:footnoteRef/>
      </w:r>
      <w:r>
        <w:t xml:space="preserve"> </w:t>
      </w:r>
      <w:hyperlink r:id="rId4">
        <w:r w:rsidRPr="2DEF74D0">
          <w:rPr>
            <w:rStyle w:val="Hyperlink"/>
          </w:rPr>
          <w:t>https://store.steampowered.com/app/450540/Hot_Dogs_Horseshoes__Hand_Grenades/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306F538" w14:paraId="1A104A74" w14:textId="77777777" w:rsidTr="0306F538">
      <w:tc>
        <w:tcPr>
          <w:tcW w:w="3009" w:type="dxa"/>
        </w:tcPr>
        <w:p w14:paraId="68BC0934" w14:textId="2579C3B0" w:rsidR="0306F538" w:rsidRDefault="0306F538" w:rsidP="0306F538">
          <w:pPr>
            <w:pStyle w:val="Header"/>
            <w:ind w:left="-115"/>
          </w:pPr>
        </w:p>
      </w:tc>
      <w:tc>
        <w:tcPr>
          <w:tcW w:w="3009" w:type="dxa"/>
        </w:tcPr>
        <w:p w14:paraId="6705862F" w14:textId="69D942B7" w:rsidR="0306F538" w:rsidRDefault="0306F538" w:rsidP="0306F538">
          <w:pPr>
            <w:pStyle w:val="Header"/>
            <w:jc w:val="center"/>
          </w:pPr>
        </w:p>
      </w:tc>
      <w:tc>
        <w:tcPr>
          <w:tcW w:w="3009" w:type="dxa"/>
        </w:tcPr>
        <w:p w14:paraId="6AC0A0DE" w14:textId="76F778E0" w:rsidR="0306F538" w:rsidRDefault="0306F538" w:rsidP="0306F538">
          <w:pPr>
            <w:pStyle w:val="Header"/>
            <w:ind w:right="-115"/>
            <w:jc w:val="right"/>
          </w:pPr>
        </w:p>
      </w:tc>
    </w:tr>
  </w:tbl>
  <w:p w14:paraId="361C0045" w14:textId="2593F9E3" w:rsidR="0306F538" w:rsidRDefault="0306F538" w:rsidP="0306F5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95044"/>
    <w:multiLevelType w:val="hybridMultilevel"/>
    <w:tmpl w:val="FFFFFFFF"/>
    <w:lvl w:ilvl="0" w:tplc="29E8082E">
      <w:start w:val="1"/>
      <w:numFmt w:val="bullet"/>
      <w:lvlText w:val=""/>
      <w:lvlJc w:val="left"/>
      <w:pPr>
        <w:ind w:left="720" w:hanging="360"/>
      </w:pPr>
      <w:rPr>
        <w:rFonts w:ascii="Symbol" w:hAnsi="Symbol" w:hint="default"/>
      </w:rPr>
    </w:lvl>
    <w:lvl w:ilvl="1" w:tplc="1B6A0734">
      <w:start w:val="1"/>
      <w:numFmt w:val="bullet"/>
      <w:lvlText w:val="o"/>
      <w:lvlJc w:val="left"/>
      <w:pPr>
        <w:ind w:left="1440" w:hanging="360"/>
      </w:pPr>
      <w:rPr>
        <w:rFonts w:ascii="Courier New" w:hAnsi="Courier New" w:hint="default"/>
      </w:rPr>
    </w:lvl>
    <w:lvl w:ilvl="2" w:tplc="CE900EE6">
      <w:start w:val="1"/>
      <w:numFmt w:val="bullet"/>
      <w:lvlText w:val=""/>
      <w:lvlJc w:val="left"/>
      <w:pPr>
        <w:ind w:left="2160" w:hanging="360"/>
      </w:pPr>
      <w:rPr>
        <w:rFonts w:ascii="Wingdings" w:hAnsi="Wingdings" w:hint="default"/>
      </w:rPr>
    </w:lvl>
    <w:lvl w:ilvl="3" w:tplc="00C00C2C">
      <w:start w:val="1"/>
      <w:numFmt w:val="bullet"/>
      <w:lvlText w:val=""/>
      <w:lvlJc w:val="left"/>
      <w:pPr>
        <w:ind w:left="2880" w:hanging="360"/>
      </w:pPr>
      <w:rPr>
        <w:rFonts w:ascii="Symbol" w:hAnsi="Symbol" w:hint="default"/>
      </w:rPr>
    </w:lvl>
    <w:lvl w:ilvl="4" w:tplc="57246F56">
      <w:start w:val="1"/>
      <w:numFmt w:val="bullet"/>
      <w:lvlText w:val="o"/>
      <w:lvlJc w:val="left"/>
      <w:pPr>
        <w:ind w:left="3600" w:hanging="360"/>
      </w:pPr>
      <w:rPr>
        <w:rFonts w:ascii="Courier New" w:hAnsi="Courier New" w:hint="default"/>
      </w:rPr>
    </w:lvl>
    <w:lvl w:ilvl="5" w:tplc="B4B2BEC6">
      <w:start w:val="1"/>
      <w:numFmt w:val="bullet"/>
      <w:lvlText w:val=""/>
      <w:lvlJc w:val="left"/>
      <w:pPr>
        <w:ind w:left="4320" w:hanging="360"/>
      </w:pPr>
      <w:rPr>
        <w:rFonts w:ascii="Wingdings" w:hAnsi="Wingdings" w:hint="default"/>
      </w:rPr>
    </w:lvl>
    <w:lvl w:ilvl="6" w:tplc="4A786120">
      <w:start w:val="1"/>
      <w:numFmt w:val="bullet"/>
      <w:lvlText w:val=""/>
      <w:lvlJc w:val="left"/>
      <w:pPr>
        <w:ind w:left="5040" w:hanging="360"/>
      </w:pPr>
      <w:rPr>
        <w:rFonts w:ascii="Symbol" w:hAnsi="Symbol" w:hint="default"/>
      </w:rPr>
    </w:lvl>
    <w:lvl w:ilvl="7" w:tplc="91944D0C">
      <w:start w:val="1"/>
      <w:numFmt w:val="bullet"/>
      <w:lvlText w:val="o"/>
      <w:lvlJc w:val="left"/>
      <w:pPr>
        <w:ind w:left="5760" w:hanging="360"/>
      </w:pPr>
      <w:rPr>
        <w:rFonts w:ascii="Courier New" w:hAnsi="Courier New" w:hint="default"/>
      </w:rPr>
    </w:lvl>
    <w:lvl w:ilvl="8" w:tplc="27DC777C">
      <w:start w:val="1"/>
      <w:numFmt w:val="bullet"/>
      <w:lvlText w:val=""/>
      <w:lvlJc w:val="left"/>
      <w:pPr>
        <w:ind w:left="6480" w:hanging="360"/>
      </w:pPr>
      <w:rPr>
        <w:rFonts w:ascii="Wingdings" w:hAnsi="Wingdings" w:hint="default"/>
      </w:rPr>
    </w:lvl>
  </w:abstractNum>
  <w:abstractNum w:abstractNumId="12"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B612B0"/>
    <w:multiLevelType w:val="hybridMultilevel"/>
    <w:tmpl w:val="FFFFFFFF"/>
    <w:lvl w:ilvl="0" w:tplc="478A001E">
      <w:start w:val="1"/>
      <w:numFmt w:val="decimal"/>
      <w:lvlText w:val="%1."/>
      <w:lvlJc w:val="left"/>
      <w:pPr>
        <w:ind w:left="720" w:hanging="360"/>
      </w:pPr>
    </w:lvl>
    <w:lvl w:ilvl="1" w:tplc="EAB6F520">
      <w:start w:val="1"/>
      <w:numFmt w:val="lowerLetter"/>
      <w:lvlText w:val="%2."/>
      <w:lvlJc w:val="left"/>
      <w:pPr>
        <w:ind w:left="1440" w:hanging="360"/>
      </w:pPr>
    </w:lvl>
    <w:lvl w:ilvl="2" w:tplc="6054FC30">
      <w:start w:val="1"/>
      <w:numFmt w:val="lowerRoman"/>
      <w:lvlText w:val="%3."/>
      <w:lvlJc w:val="right"/>
      <w:pPr>
        <w:ind w:left="2160" w:hanging="180"/>
      </w:pPr>
    </w:lvl>
    <w:lvl w:ilvl="3" w:tplc="87147C52">
      <w:start w:val="1"/>
      <w:numFmt w:val="decimal"/>
      <w:lvlText w:val="%4."/>
      <w:lvlJc w:val="left"/>
      <w:pPr>
        <w:ind w:left="2880" w:hanging="360"/>
      </w:pPr>
    </w:lvl>
    <w:lvl w:ilvl="4" w:tplc="E94A7638">
      <w:start w:val="1"/>
      <w:numFmt w:val="lowerLetter"/>
      <w:lvlText w:val="%5."/>
      <w:lvlJc w:val="left"/>
      <w:pPr>
        <w:ind w:left="3600" w:hanging="360"/>
      </w:pPr>
    </w:lvl>
    <w:lvl w:ilvl="5" w:tplc="9DF8A846">
      <w:start w:val="1"/>
      <w:numFmt w:val="lowerRoman"/>
      <w:lvlText w:val="%6."/>
      <w:lvlJc w:val="right"/>
      <w:pPr>
        <w:ind w:left="4320" w:hanging="180"/>
      </w:pPr>
    </w:lvl>
    <w:lvl w:ilvl="6" w:tplc="075A6B84">
      <w:start w:val="1"/>
      <w:numFmt w:val="decimal"/>
      <w:lvlText w:val="%7."/>
      <w:lvlJc w:val="left"/>
      <w:pPr>
        <w:ind w:left="5040" w:hanging="360"/>
      </w:pPr>
    </w:lvl>
    <w:lvl w:ilvl="7" w:tplc="40C41FBC">
      <w:start w:val="1"/>
      <w:numFmt w:val="lowerLetter"/>
      <w:lvlText w:val="%8."/>
      <w:lvlJc w:val="left"/>
      <w:pPr>
        <w:ind w:left="5760" w:hanging="360"/>
      </w:pPr>
    </w:lvl>
    <w:lvl w:ilvl="8" w:tplc="BD32C84A">
      <w:start w:val="1"/>
      <w:numFmt w:val="lowerRoman"/>
      <w:lvlText w:val="%9."/>
      <w:lvlJc w:val="right"/>
      <w:pPr>
        <w:ind w:left="6480" w:hanging="180"/>
      </w:pPr>
    </w:lvl>
  </w:abstractNum>
  <w:abstractNum w:abstractNumId="14" w15:restartNumberingAfterBreak="0">
    <w:nsid w:val="386A7A02"/>
    <w:multiLevelType w:val="hybridMultilevel"/>
    <w:tmpl w:val="F386F2F0"/>
    <w:lvl w:ilvl="0" w:tplc="A710C592">
      <w:start w:val="1"/>
      <w:numFmt w:val="bullet"/>
      <w:lvlText w:val=""/>
      <w:lvlJc w:val="left"/>
      <w:pPr>
        <w:ind w:left="720" w:hanging="360"/>
      </w:pPr>
      <w:rPr>
        <w:rFonts w:ascii="Symbol" w:hAnsi="Symbol" w:hint="default"/>
      </w:rPr>
    </w:lvl>
    <w:lvl w:ilvl="1" w:tplc="1CE86B6E">
      <w:start w:val="1"/>
      <w:numFmt w:val="bullet"/>
      <w:lvlText w:val="o"/>
      <w:lvlJc w:val="left"/>
      <w:pPr>
        <w:ind w:left="1440" w:hanging="360"/>
      </w:pPr>
      <w:rPr>
        <w:rFonts w:ascii="Courier New" w:hAnsi="Courier New" w:hint="default"/>
      </w:rPr>
    </w:lvl>
    <w:lvl w:ilvl="2" w:tplc="C76ADA04">
      <w:start w:val="1"/>
      <w:numFmt w:val="bullet"/>
      <w:lvlText w:val=""/>
      <w:lvlJc w:val="left"/>
      <w:pPr>
        <w:ind w:left="2160" w:hanging="360"/>
      </w:pPr>
      <w:rPr>
        <w:rFonts w:ascii="Wingdings" w:hAnsi="Wingdings" w:hint="default"/>
      </w:rPr>
    </w:lvl>
    <w:lvl w:ilvl="3" w:tplc="672EF092">
      <w:start w:val="1"/>
      <w:numFmt w:val="bullet"/>
      <w:lvlText w:val=""/>
      <w:lvlJc w:val="left"/>
      <w:pPr>
        <w:ind w:left="2880" w:hanging="360"/>
      </w:pPr>
      <w:rPr>
        <w:rFonts w:ascii="Symbol" w:hAnsi="Symbol" w:hint="default"/>
      </w:rPr>
    </w:lvl>
    <w:lvl w:ilvl="4" w:tplc="ADDECCA4">
      <w:start w:val="1"/>
      <w:numFmt w:val="bullet"/>
      <w:lvlText w:val="o"/>
      <w:lvlJc w:val="left"/>
      <w:pPr>
        <w:ind w:left="3600" w:hanging="360"/>
      </w:pPr>
      <w:rPr>
        <w:rFonts w:ascii="Courier New" w:hAnsi="Courier New" w:hint="default"/>
      </w:rPr>
    </w:lvl>
    <w:lvl w:ilvl="5" w:tplc="51940182">
      <w:start w:val="1"/>
      <w:numFmt w:val="bullet"/>
      <w:lvlText w:val=""/>
      <w:lvlJc w:val="left"/>
      <w:pPr>
        <w:ind w:left="4320" w:hanging="360"/>
      </w:pPr>
      <w:rPr>
        <w:rFonts w:ascii="Wingdings" w:hAnsi="Wingdings" w:hint="default"/>
      </w:rPr>
    </w:lvl>
    <w:lvl w:ilvl="6" w:tplc="5514744C">
      <w:start w:val="1"/>
      <w:numFmt w:val="bullet"/>
      <w:lvlText w:val=""/>
      <w:lvlJc w:val="left"/>
      <w:pPr>
        <w:ind w:left="5040" w:hanging="360"/>
      </w:pPr>
      <w:rPr>
        <w:rFonts w:ascii="Symbol" w:hAnsi="Symbol" w:hint="default"/>
      </w:rPr>
    </w:lvl>
    <w:lvl w:ilvl="7" w:tplc="F81AB626">
      <w:start w:val="1"/>
      <w:numFmt w:val="bullet"/>
      <w:lvlText w:val="o"/>
      <w:lvlJc w:val="left"/>
      <w:pPr>
        <w:ind w:left="5760" w:hanging="360"/>
      </w:pPr>
      <w:rPr>
        <w:rFonts w:ascii="Courier New" w:hAnsi="Courier New" w:hint="default"/>
      </w:rPr>
    </w:lvl>
    <w:lvl w:ilvl="8" w:tplc="7AC2DF44">
      <w:start w:val="1"/>
      <w:numFmt w:val="bullet"/>
      <w:lvlText w:val=""/>
      <w:lvlJc w:val="left"/>
      <w:pPr>
        <w:ind w:left="6480" w:hanging="360"/>
      </w:pPr>
      <w:rPr>
        <w:rFonts w:ascii="Wingdings" w:hAnsi="Wingdings" w:hint="default"/>
      </w:rPr>
    </w:lvl>
  </w:abstractNum>
  <w:abstractNum w:abstractNumId="15" w15:restartNumberingAfterBreak="0">
    <w:nsid w:val="42410B24"/>
    <w:multiLevelType w:val="hybridMultilevel"/>
    <w:tmpl w:val="D532916C"/>
    <w:lvl w:ilvl="0" w:tplc="4F888ED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7D74DE2"/>
    <w:multiLevelType w:val="hybridMultilevel"/>
    <w:tmpl w:val="483A5752"/>
    <w:lvl w:ilvl="0" w:tplc="4B7AD978">
      <w:start w:val="1"/>
      <w:numFmt w:val="bullet"/>
      <w:lvlText w:val="-"/>
      <w:lvlJc w:val="left"/>
      <w:pPr>
        <w:ind w:left="720" w:hanging="360"/>
      </w:pPr>
      <w:rPr>
        <w:rFonts w:ascii="Corbel" w:eastAsiaTheme="minorEastAsia" w:hAnsi="Corbel" w:cstheme="minorBidi" w:hint="default"/>
        <w:b w:val="0"/>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D90D13"/>
    <w:multiLevelType w:val="hybridMultilevel"/>
    <w:tmpl w:val="9F309E00"/>
    <w:lvl w:ilvl="0" w:tplc="5CB29228">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C146319"/>
    <w:multiLevelType w:val="hybridMultilevel"/>
    <w:tmpl w:val="29E23882"/>
    <w:lvl w:ilvl="0" w:tplc="4D4CF034">
      <w:start w:val="1"/>
      <w:numFmt w:val="decimal"/>
      <w:lvlText w:val="%1."/>
      <w:lvlJc w:val="left"/>
      <w:pPr>
        <w:ind w:left="720" w:hanging="360"/>
      </w:pPr>
    </w:lvl>
    <w:lvl w:ilvl="1" w:tplc="98962F48">
      <w:start w:val="1"/>
      <w:numFmt w:val="lowerLetter"/>
      <w:lvlText w:val="%2."/>
      <w:lvlJc w:val="left"/>
      <w:pPr>
        <w:ind w:left="1440" w:hanging="360"/>
      </w:pPr>
    </w:lvl>
    <w:lvl w:ilvl="2" w:tplc="65BA22E2">
      <w:start w:val="1"/>
      <w:numFmt w:val="lowerRoman"/>
      <w:lvlText w:val="%3."/>
      <w:lvlJc w:val="right"/>
      <w:pPr>
        <w:ind w:left="2160" w:hanging="180"/>
      </w:pPr>
    </w:lvl>
    <w:lvl w:ilvl="3" w:tplc="AC1AFB16">
      <w:start w:val="1"/>
      <w:numFmt w:val="decimal"/>
      <w:lvlText w:val="%4."/>
      <w:lvlJc w:val="left"/>
      <w:pPr>
        <w:ind w:left="2880" w:hanging="360"/>
      </w:pPr>
    </w:lvl>
    <w:lvl w:ilvl="4" w:tplc="45BE157A">
      <w:start w:val="1"/>
      <w:numFmt w:val="lowerLetter"/>
      <w:lvlText w:val="%5."/>
      <w:lvlJc w:val="left"/>
      <w:pPr>
        <w:ind w:left="3600" w:hanging="360"/>
      </w:pPr>
    </w:lvl>
    <w:lvl w:ilvl="5" w:tplc="49FEFDB8">
      <w:start w:val="1"/>
      <w:numFmt w:val="lowerRoman"/>
      <w:lvlText w:val="%6."/>
      <w:lvlJc w:val="right"/>
      <w:pPr>
        <w:ind w:left="4320" w:hanging="180"/>
      </w:pPr>
    </w:lvl>
    <w:lvl w:ilvl="6" w:tplc="310C0462">
      <w:start w:val="1"/>
      <w:numFmt w:val="decimal"/>
      <w:lvlText w:val="%7."/>
      <w:lvlJc w:val="left"/>
      <w:pPr>
        <w:ind w:left="5040" w:hanging="360"/>
      </w:pPr>
    </w:lvl>
    <w:lvl w:ilvl="7" w:tplc="5FCEC4AE">
      <w:start w:val="1"/>
      <w:numFmt w:val="lowerLetter"/>
      <w:lvlText w:val="%8."/>
      <w:lvlJc w:val="left"/>
      <w:pPr>
        <w:ind w:left="5760" w:hanging="360"/>
      </w:pPr>
    </w:lvl>
    <w:lvl w:ilvl="8" w:tplc="DB96B704">
      <w:start w:val="1"/>
      <w:numFmt w:val="lowerRoman"/>
      <w:lvlText w:val="%9."/>
      <w:lvlJc w:val="right"/>
      <w:pPr>
        <w:ind w:left="6480" w:hanging="180"/>
      </w:pPr>
    </w:lvl>
  </w:abstractNum>
  <w:abstractNum w:abstractNumId="24" w15:restartNumberingAfterBreak="0">
    <w:nsid w:val="7C884C2B"/>
    <w:multiLevelType w:val="hybridMultilevel"/>
    <w:tmpl w:val="CE94B550"/>
    <w:lvl w:ilvl="0" w:tplc="D9FEA60C">
      <w:start w:val="1"/>
      <w:numFmt w:val="decimal"/>
      <w:lvlText w:val="%1."/>
      <w:lvlJc w:val="left"/>
      <w:pPr>
        <w:ind w:left="720" w:hanging="360"/>
      </w:pPr>
      <w:rPr>
        <w:rFonts w:hint="default"/>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D033293"/>
    <w:multiLevelType w:val="hybridMultilevel"/>
    <w:tmpl w:val="C6C2B400"/>
    <w:lvl w:ilvl="0" w:tplc="5B16D70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4"/>
  </w:num>
  <w:num w:numId="2">
    <w:abstractNumId w:val="23"/>
  </w:num>
  <w:num w:numId="3">
    <w:abstractNumId w:val="19"/>
  </w:num>
  <w:num w:numId="4">
    <w:abstractNumId w:val="10"/>
  </w:num>
  <w:num w:numId="5">
    <w:abstractNumId w:val="18"/>
  </w:num>
  <w:num w:numId="6">
    <w:abstractNumId w:val="12"/>
  </w:num>
  <w:num w:numId="7">
    <w:abstractNumId w:val="21"/>
  </w:num>
  <w:num w:numId="8">
    <w:abstractNumId w:val="22"/>
  </w:num>
  <w:num w:numId="9">
    <w:abstractNumId w:val="20"/>
  </w:num>
  <w:num w:numId="10">
    <w:abstractNumId w:val="26"/>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1"/>
  </w:num>
  <w:num w:numId="22">
    <w:abstractNumId w:val="13"/>
  </w:num>
  <w:num w:numId="23">
    <w:abstractNumId w:val="17"/>
  </w:num>
  <w:num w:numId="24">
    <w:abstractNumId w:val="24"/>
  </w:num>
  <w:num w:numId="25">
    <w:abstractNumId w:val="15"/>
  </w:num>
  <w:num w:numId="26">
    <w:abstractNumId w:val="25"/>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3C5"/>
    <w:rsid w:val="00010CA5"/>
    <w:rsid w:val="000410C9"/>
    <w:rsid w:val="00061080"/>
    <w:rsid w:val="00062C54"/>
    <w:rsid w:val="00071041"/>
    <w:rsid w:val="00096B50"/>
    <w:rsid w:val="000A4EEF"/>
    <w:rsid w:val="000A6581"/>
    <w:rsid w:val="000C152A"/>
    <w:rsid w:val="000C3B1A"/>
    <w:rsid w:val="000F234A"/>
    <w:rsid w:val="000F2E14"/>
    <w:rsid w:val="00107247"/>
    <w:rsid w:val="00131D43"/>
    <w:rsid w:val="001709FE"/>
    <w:rsid w:val="001772AD"/>
    <w:rsid w:val="00193918"/>
    <w:rsid w:val="00194DF6"/>
    <w:rsid w:val="001A6E73"/>
    <w:rsid w:val="00206C41"/>
    <w:rsid w:val="00214962"/>
    <w:rsid w:val="00234971"/>
    <w:rsid w:val="00235423"/>
    <w:rsid w:val="0024C148"/>
    <w:rsid w:val="002553B6"/>
    <w:rsid w:val="0026453E"/>
    <w:rsid w:val="0026706B"/>
    <w:rsid w:val="002706B4"/>
    <w:rsid w:val="00276449"/>
    <w:rsid w:val="002863AD"/>
    <w:rsid w:val="00290E15"/>
    <w:rsid w:val="002A1508"/>
    <w:rsid w:val="002B15CC"/>
    <w:rsid w:val="002B49C7"/>
    <w:rsid w:val="002C7CF4"/>
    <w:rsid w:val="002D4CFD"/>
    <w:rsid w:val="002D6B0D"/>
    <w:rsid w:val="002F4068"/>
    <w:rsid w:val="003041F6"/>
    <w:rsid w:val="00315922"/>
    <w:rsid w:val="00337B3D"/>
    <w:rsid w:val="00340970"/>
    <w:rsid w:val="00346037"/>
    <w:rsid w:val="003533F0"/>
    <w:rsid w:val="0035513A"/>
    <w:rsid w:val="003653C5"/>
    <w:rsid w:val="00366BB4"/>
    <w:rsid w:val="003A02D4"/>
    <w:rsid w:val="003A5A6D"/>
    <w:rsid w:val="003B6E45"/>
    <w:rsid w:val="003C42C4"/>
    <w:rsid w:val="003D531B"/>
    <w:rsid w:val="003D5C3C"/>
    <w:rsid w:val="004167B8"/>
    <w:rsid w:val="00431E69"/>
    <w:rsid w:val="00445B31"/>
    <w:rsid w:val="00446909"/>
    <w:rsid w:val="00452A4E"/>
    <w:rsid w:val="00466730"/>
    <w:rsid w:val="004674FC"/>
    <w:rsid w:val="00481D3C"/>
    <w:rsid w:val="00482FEA"/>
    <w:rsid w:val="00484FA2"/>
    <w:rsid w:val="00486C60"/>
    <w:rsid w:val="004955FA"/>
    <w:rsid w:val="004A3806"/>
    <w:rsid w:val="004C5525"/>
    <w:rsid w:val="004C5D37"/>
    <w:rsid w:val="004E1AED"/>
    <w:rsid w:val="004E45E2"/>
    <w:rsid w:val="004E7FBB"/>
    <w:rsid w:val="00524B70"/>
    <w:rsid w:val="00533D2E"/>
    <w:rsid w:val="00544D11"/>
    <w:rsid w:val="00563596"/>
    <w:rsid w:val="005770AD"/>
    <w:rsid w:val="005ABE16"/>
    <w:rsid w:val="005C12A5"/>
    <w:rsid w:val="005C24C6"/>
    <w:rsid w:val="005D416D"/>
    <w:rsid w:val="005E0C6C"/>
    <w:rsid w:val="005E7CF5"/>
    <w:rsid w:val="00613459"/>
    <w:rsid w:val="006172EB"/>
    <w:rsid w:val="00622CCE"/>
    <w:rsid w:val="00626CB3"/>
    <w:rsid w:val="00631604"/>
    <w:rsid w:val="00635797"/>
    <w:rsid w:val="00650E34"/>
    <w:rsid w:val="00656A88"/>
    <w:rsid w:val="006662E7"/>
    <w:rsid w:val="00666604"/>
    <w:rsid w:val="00676F56"/>
    <w:rsid w:val="00677123"/>
    <w:rsid w:val="006809C2"/>
    <w:rsid w:val="006915A8"/>
    <w:rsid w:val="00691D5D"/>
    <w:rsid w:val="00695373"/>
    <w:rsid w:val="006A22F8"/>
    <w:rsid w:val="006C4F48"/>
    <w:rsid w:val="006D52DE"/>
    <w:rsid w:val="006D7549"/>
    <w:rsid w:val="006D7CDB"/>
    <w:rsid w:val="006E2CEC"/>
    <w:rsid w:val="006E648B"/>
    <w:rsid w:val="006F09A6"/>
    <w:rsid w:val="006F203D"/>
    <w:rsid w:val="0070160E"/>
    <w:rsid w:val="00727D21"/>
    <w:rsid w:val="0073616B"/>
    <w:rsid w:val="0074174D"/>
    <w:rsid w:val="00770D6B"/>
    <w:rsid w:val="00795992"/>
    <w:rsid w:val="007A4FBE"/>
    <w:rsid w:val="007A6059"/>
    <w:rsid w:val="007B36E8"/>
    <w:rsid w:val="007B78F4"/>
    <w:rsid w:val="007D12FB"/>
    <w:rsid w:val="007E01AD"/>
    <w:rsid w:val="007F3045"/>
    <w:rsid w:val="007F33CF"/>
    <w:rsid w:val="007F79CB"/>
    <w:rsid w:val="008268B4"/>
    <w:rsid w:val="008362EF"/>
    <w:rsid w:val="0083717F"/>
    <w:rsid w:val="00861224"/>
    <w:rsid w:val="00863B93"/>
    <w:rsid w:val="00863C5C"/>
    <w:rsid w:val="0087239F"/>
    <w:rsid w:val="00877F02"/>
    <w:rsid w:val="008803D8"/>
    <w:rsid w:val="00884E24"/>
    <w:rsid w:val="008939E6"/>
    <w:rsid w:val="008B18DA"/>
    <w:rsid w:val="008C79C5"/>
    <w:rsid w:val="008D5618"/>
    <w:rsid w:val="008E0DFD"/>
    <w:rsid w:val="008E6824"/>
    <w:rsid w:val="009067C7"/>
    <w:rsid w:val="00913398"/>
    <w:rsid w:val="00915042"/>
    <w:rsid w:val="00920ABA"/>
    <w:rsid w:val="009219FD"/>
    <w:rsid w:val="0092573B"/>
    <w:rsid w:val="009472CC"/>
    <w:rsid w:val="00961ADD"/>
    <w:rsid w:val="009707A6"/>
    <w:rsid w:val="009946C6"/>
    <w:rsid w:val="00996B48"/>
    <w:rsid w:val="009C0EB5"/>
    <w:rsid w:val="009F21A8"/>
    <w:rsid w:val="009F59CA"/>
    <w:rsid w:val="00A110FC"/>
    <w:rsid w:val="00A1310C"/>
    <w:rsid w:val="00A22CCC"/>
    <w:rsid w:val="00A27DFB"/>
    <w:rsid w:val="00A33482"/>
    <w:rsid w:val="00A36E97"/>
    <w:rsid w:val="00A54D17"/>
    <w:rsid w:val="00A72E8F"/>
    <w:rsid w:val="00A976E1"/>
    <w:rsid w:val="00AC3BF7"/>
    <w:rsid w:val="00AD6A22"/>
    <w:rsid w:val="00B22648"/>
    <w:rsid w:val="00B2558A"/>
    <w:rsid w:val="00B528A6"/>
    <w:rsid w:val="00B53F36"/>
    <w:rsid w:val="00B85812"/>
    <w:rsid w:val="00B95CFE"/>
    <w:rsid w:val="00BA59FF"/>
    <w:rsid w:val="00BB344F"/>
    <w:rsid w:val="00BF2238"/>
    <w:rsid w:val="00C11FAA"/>
    <w:rsid w:val="00C15BE7"/>
    <w:rsid w:val="00C37597"/>
    <w:rsid w:val="00C6786A"/>
    <w:rsid w:val="00C70716"/>
    <w:rsid w:val="00C76ABC"/>
    <w:rsid w:val="00C824FE"/>
    <w:rsid w:val="00C950A8"/>
    <w:rsid w:val="00C97559"/>
    <w:rsid w:val="00CD3B5B"/>
    <w:rsid w:val="00CE1162"/>
    <w:rsid w:val="00CE4BB8"/>
    <w:rsid w:val="00CE4E60"/>
    <w:rsid w:val="00CF1052"/>
    <w:rsid w:val="00D126AF"/>
    <w:rsid w:val="00D17FB0"/>
    <w:rsid w:val="00D35DCF"/>
    <w:rsid w:val="00D45C8D"/>
    <w:rsid w:val="00D47A97"/>
    <w:rsid w:val="00D5274C"/>
    <w:rsid w:val="00D613AB"/>
    <w:rsid w:val="00D63C7C"/>
    <w:rsid w:val="00D647D0"/>
    <w:rsid w:val="00D66916"/>
    <w:rsid w:val="00D7380C"/>
    <w:rsid w:val="00D747CC"/>
    <w:rsid w:val="00D7589C"/>
    <w:rsid w:val="00D75AE3"/>
    <w:rsid w:val="00D76E4B"/>
    <w:rsid w:val="00DB56DB"/>
    <w:rsid w:val="00DC007C"/>
    <w:rsid w:val="00DD19C8"/>
    <w:rsid w:val="00E07BD8"/>
    <w:rsid w:val="00E14541"/>
    <w:rsid w:val="00E215C2"/>
    <w:rsid w:val="00E246E3"/>
    <w:rsid w:val="00E37F90"/>
    <w:rsid w:val="00E50970"/>
    <w:rsid w:val="00E719CF"/>
    <w:rsid w:val="00E826FE"/>
    <w:rsid w:val="00E90AA4"/>
    <w:rsid w:val="00E942AB"/>
    <w:rsid w:val="00EA0399"/>
    <w:rsid w:val="00EA1EF0"/>
    <w:rsid w:val="00EE0BBC"/>
    <w:rsid w:val="00EE1206"/>
    <w:rsid w:val="00EE55DD"/>
    <w:rsid w:val="00F02997"/>
    <w:rsid w:val="00F04858"/>
    <w:rsid w:val="00F25624"/>
    <w:rsid w:val="00F2586C"/>
    <w:rsid w:val="00F36C0A"/>
    <w:rsid w:val="00F429D2"/>
    <w:rsid w:val="00F60143"/>
    <w:rsid w:val="00F601F3"/>
    <w:rsid w:val="00F81B2A"/>
    <w:rsid w:val="00F8630D"/>
    <w:rsid w:val="0188DA3B"/>
    <w:rsid w:val="01CD13AD"/>
    <w:rsid w:val="01EB3937"/>
    <w:rsid w:val="0220DE7C"/>
    <w:rsid w:val="02679B8E"/>
    <w:rsid w:val="026A05AE"/>
    <w:rsid w:val="027FAB1A"/>
    <w:rsid w:val="02992149"/>
    <w:rsid w:val="02AB696B"/>
    <w:rsid w:val="02C403EC"/>
    <w:rsid w:val="0306F538"/>
    <w:rsid w:val="033A3E4B"/>
    <w:rsid w:val="035E8761"/>
    <w:rsid w:val="042CFFE9"/>
    <w:rsid w:val="047ACF9C"/>
    <w:rsid w:val="04AB8761"/>
    <w:rsid w:val="04B2C52C"/>
    <w:rsid w:val="05581B07"/>
    <w:rsid w:val="0617A84D"/>
    <w:rsid w:val="06482990"/>
    <w:rsid w:val="06713FB5"/>
    <w:rsid w:val="06C2093F"/>
    <w:rsid w:val="07836667"/>
    <w:rsid w:val="07A1D537"/>
    <w:rsid w:val="07F0CCE4"/>
    <w:rsid w:val="07F330E3"/>
    <w:rsid w:val="08DEFDD6"/>
    <w:rsid w:val="08F9F615"/>
    <w:rsid w:val="09201D26"/>
    <w:rsid w:val="096BC6D5"/>
    <w:rsid w:val="0A3816D1"/>
    <w:rsid w:val="0A60E40E"/>
    <w:rsid w:val="0AD07694"/>
    <w:rsid w:val="0AFBD052"/>
    <w:rsid w:val="0B0DDE6D"/>
    <w:rsid w:val="0B62FB69"/>
    <w:rsid w:val="0BBA4A11"/>
    <w:rsid w:val="0C2CDEB2"/>
    <w:rsid w:val="0C2D3426"/>
    <w:rsid w:val="0C730254"/>
    <w:rsid w:val="0C87B27E"/>
    <w:rsid w:val="0D699A49"/>
    <w:rsid w:val="0E014C1A"/>
    <w:rsid w:val="0E0A0E25"/>
    <w:rsid w:val="0E0D7FD8"/>
    <w:rsid w:val="0E4F5769"/>
    <w:rsid w:val="0EC863F6"/>
    <w:rsid w:val="0F6C329F"/>
    <w:rsid w:val="0FE83C9C"/>
    <w:rsid w:val="11B2C64D"/>
    <w:rsid w:val="11E5C6DC"/>
    <w:rsid w:val="1200A993"/>
    <w:rsid w:val="120811B4"/>
    <w:rsid w:val="12620F68"/>
    <w:rsid w:val="138851AB"/>
    <w:rsid w:val="173391F9"/>
    <w:rsid w:val="17369C0A"/>
    <w:rsid w:val="1747E95C"/>
    <w:rsid w:val="1767CC2D"/>
    <w:rsid w:val="1792D848"/>
    <w:rsid w:val="17ECFF60"/>
    <w:rsid w:val="180DA87B"/>
    <w:rsid w:val="181047D3"/>
    <w:rsid w:val="19326A17"/>
    <w:rsid w:val="1A69A79D"/>
    <w:rsid w:val="1B9AF94C"/>
    <w:rsid w:val="1C053670"/>
    <w:rsid w:val="1C19ECD7"/>
    <w:rsid w:val="1C1E5907"/>
    <w:rsid w:val="1CA8ADEA"/>
    <w:rsid w:val="1CEB0EA8"/>
    <w:rsid w:val="1D168126"/>
    <w:rsid w:val="1DFE40B1"/>
    <w:rsid w:val="1E2E0504"/>
    <w:rsid w:val="1F5B470D"/>
    <w:rsid w:val="1FF5A655"/>
    <w:rsid w:val="1FFD6CAE"/>
    <w:rsid w:val="231C105D"/>
    <w:rsid w:val="234DEE23"/>
    <w:rsid w:val="23F014AF"/>
    <w:rsid w:val="240E0AFF"/>
    <w:rsid w:val="244F02B5"/>
    <w:rsid w:val="2565D4FD"/>
    <w:rsid w:val="25913C5D"/>
    <w:rsid w:val="25A6E9F3"/>
    <w:rsid w:val="25A8AB93"/>
    <w:rsid w:val="26518CC7"/>
    <w:rsid w:val="2774CFC0"/>
    <w:rsid w:val="27E71606"/>
    <w:rsid w:val="28BFD730"/>
    <w:rsid w:val="29E5D9FF"/>
    <w:rsid w:val="2A30605A"/>
    <w:rsid w:val="2A57B277"/>
    <w:rsid w:val="2B0E4E74"/>
    <w:rsid w:val="2B4F37F6"/>
    <w:rsid w:val="2B67D891"/>
    <w:rsid w:val="2B8E3950"/>
    <w:rsid w:val="2BB23895"/>
    <w:rsid w:val="2BC1C7EB"/>
    <w:rsid w:val="2BC75629"/>
    <w:rsid w:val="2D733311"/>
    <w:rsid w:val="2D76E03E"/>
    <w:rsid w:val="2D8A7995"/>
    <w:rsid w:val="2D9A6356"/>
    <w:rsid w:val="2DA23949"/>
    <w:rsid w:val="2DC36EF4"/>
    <w:rsid w:val="2DEF74D0"/>
    <w:rsid w:val="2E168A9F"/>
    <w:rsid w:val="2F726BEF"/>
    <w:rsid w:val="2F86EEB7"/>
    <w:rsid w:val="30A0575F"/>
    <w:rsid w:val="30A1E867"/>
    <w:rsid w:val="30D2ADEF"/>
    <w:rsid w:val="31CAC6EB"/>
    <w:rsid w:val="32CEB06B"/>
    <w:rsid w:val="333C7E92"/>
    <w:rsid w:val="334A710B"/>
    <w:rsid w:val="337E993B"/>
    <w:rsid w:val="354B1686"/>
    <w:rsid w:val="36005824"/>
    <w:rsid w:val="3665DB82"/>
    <w:rsid w:val="366F9B7D"/>
    <w:rsid w:val="36ACE82C"/>
    <w:rsid w:val="372D5117"/>
    <w:rsid w:val="37F841B9"/>
    <w:rsid w:val="38078C97"/>
    <w:rsid w:val="38E0ABFD"/>
    <w:rsid w:val="3950D7A8"/>
    <w:rsid w:val="39BD2F7E"/>
    <w:rsid w:val="39E6CAF2"/>
    <w:rsid w:val="3A51D1B8"/>
    <w:rsid w:val="3A55B4AF"/>
    <w:rsid w:val="3ABC8EEC"/>
    <w:rsid w:val="3ADC225C"/>
    <w:rsid w:val="3AF7C62B"/>
    <w:rsid w:val="3BB5173C"/>
    <w:rsid w:val="3BD462AB"/>
    <w:rsid w:val="3BF690E1"/>
    <w:rsid w:val="3CA7786E"/>
    <w:rsid w:val="3D4A8E03"/>
    <w:rsid w:val="3D6AADFE"/>
    <w:rsid w:val="3DB0EE4A"/>
    <w:rsid w:val="3E03523A"/>
    <w:rsid w:val="3E11BB8C"/>
    <w:rsid w:val="3E315F08"/>
    <w:rsid w:val="3E42EC0B"/>
    <w:rsid w:val="3E4BD2F6"/>
    <w:rsid w:val="3EEC83DB"/>
    <w:rsid w:val="3F40BAC6"/>
    <w:rsid w:val="3FC3D613"/>
    <w:rsid w:val="4000C590"/>
    <w:rsid w:val="40492791"/>
    <w:rsid w:val="404B95A2"/>
    <w:rsid w:val="41015711"/>
    <w:rsid w:val="4304EE1E"/>
    <w:rsid w:val="4399D0A9"/>
    <w:rsid w:val="43E9DCAC"/>
    <w:rsid w:val="4476B19B"/>
    <w:rsid w:val="4543B814"/>
    <w:rsid w:val="4625DD51"/>
    <w:rsid w:val="4660C587"/>
    <w:rsid w:val="47357615"/>
    <w:rsid w:val="47C473EA"/>
    <w:rsid w:val="47CD4E53"/>
    <w:rsid w:val="47D4E0A7"/>
    <w:rsid w:val="48441F52"/>
    <w:rsid w:val="4A943E57"/>
    <w:rsid w:val="4AB1F38A"/>
    <w:rsid w:val="4ADBEDA2"/>
    <w:rsid w:val="4B56349D"/>
    <w:rsid w:val="4BD9601E"/>
    <w:rsid w:val="4C0D8E14"/>
    <w:rsid w:val="4C194C1E"/>
    <w:rsid w:val="4C4AD7A2"/>
    <w:rsid w:val="4D9AC62D"/>
    <w:rsid w:val="4E7A7663"/>
    <w:rsid w:val="4EC3D24F"/>
    <w:rsid w:val="4EEB3335"/>
    <w:rsid w:val="4F13612F"/>
    <w:rsid w:val="4F42EA7C"/>
    <w:rsid w:val="4F5DF9F6"/>
    <w:rsid w:val="514A7774"/>
    <w:rsid w:val="5190EDA4"/>
    <w:rsid w:val="519F7D8A"/>
    <w:rsid w:val="5223544E"/>
    <w:rsid w:val="53A79D23"/>
    <w:rsid w:val="53C04BBC"/>
    <w:rsid w:val="53DCE804"/>
    <w:rsid w:val="53E94CD8"/>
    <w:rsid w:val="54CD30A5"/>
    <w:rsid w:val="54DA3AE2"/>
    <w:rsid w:val="54E1B757"/>
    <w:rsid w:val="5560FC07"/>
    <w:rsid w:val="557E2907"/>
    <w:rsid w:val="56E8D198"/>
    <w:rsid w:val="57384F61"/>
    <w:rsid w:val="576490DD"/>
    <w:rsid w:val="5790DF06"/>
    <w:rsid w:val="579D82D8"/>
    <w:rsid w:val="57B9489D"/>
    <w:rsid w:val="5854B21C"/>
    <w:rsid w:val="58A06726"/>
    <w:rsid w:val="58A1A3A4"/>
    <w:rsid w:val="58F642D1"/>
    <w:rsid w:val="5A0A4BF8"/>
    <w:rsid w:val="5A8AF420"/>
    <w:rsid w:val="5B63C9C6"/>
    <w:rsid w:val="5CA426E0"/>
    <w:rsid w:val="5DF1D847"/>
    <w:rsid w:val="5E0E34B9"/>
    <w:rsid w:val="5E55CADF"/>
    <w:rsid w:val="5E82FCC4"/>
    <w:rsid w:val="5E843B64"/>
    <w:rsid w:val="5ECEA1A3"/>
    <w:rsid w:val="5EDAE8FF"/>
    <w:rsid w:val="5EE7F6EB"/>
    <w:rsid w:val="5F156A88"/>
    <w:rsid w:val="5F532C31"/>
    <w:rsid w:val="5F9E6064"/>
    <w:rsid w:val="5FF73AEF"/>
    <w:rsid w:val="60785AA9"/>
    <w:rsid w:val="60DAE1DC"/>
    <w:rsid w:val="60E3A74E"/>
    <w:rsid w:val="618081FF"/>
    <w:rsid w:val="622DCB28"/>
    <w:rsid w:val="6236E2DD"/>
    <w:rsid w:val="625E084E"/>
    <w:rsid w:val="62C25F10"/>
    <w:rsid w:val="62ED783A"/>
    <w:rsid w:val="6314407D"/>
    <w:rsid w:val="6458F078"/>
    <w:rsid w:val="6469A4D9"/>
    <w:rsid w:val="6525F226"/>
    <w:rsid w:val="653E8F62"/>
    <w:rsid w:val="65D5C20D"/>
    <w:rsid w:val="65E559D8"/>
    <w:rsid w:val="662E3897"/>
    <w:rsid w:val="66436592"/>
    <w:rsid w:val="66C1F20F"/>
    <w:rsid w:val="676A8C66"/>
    <w:rsid w:val="67AF39A8"/>
    <w:rsid w:val="697DD9EA"/>
    <w:rsid w:val="69EE5678"/>
    <w:rsid w:val="69F2D3DA"/>
    <w:rsid w:val="69F70F5E"/>
    <w:rsid w:val="6A43E268"/>
    <w:rsid w:val="6A5E68A7"/>
    <w:rsid w:val="6B104587"/>
    <w:rsid w:val="6B14DA71"/>
    <w:rsid w:val="6B5FB451"/>
    <w:rsid w:val="6B7AFE2C"/>
    <w:rsid w:val="6B7EF138"/>
    <w:rsid w:val="6C5A4FC6"/>
    <w:rsid w:val="6D214AFE"/>
    <w:rsid w:val="6D70DD0A"/>
    <w:rsid w:val="6E13FF9C"/>
    <w:rsid w:val="6EAB7663"/>
    <w:rsid w:val="6EB05053"/>
    <w:rsid w:val="6EFBD84A"/>
    <w:rsid w:val="6F144E5F"/>
    <w:rsid w:val="6F65D27F"/>
    <w:rsid w:val="7085F5F7"/>
    <w:rsid w:val="71037670"/>
    <w:rsid w:val="71133918"/>
    <w:rsid w:val="715F7DEC"/>
    <w:rsid w:val="718742DD"/>
    <w:rsid w:val="718F423F"/>
    <w:rsid w:val="720D8F14"/>
    <w:rsid w:val="721CCD9C"/>
    <w:rsid w:val="72809506"/>
    <w:rsid w:val="731E6219"/>
    <w:rsid w:val="73BDFC5B"/>
    <w:rsid w:val="73DF9039"/>
    <w:rsid w:val="7406BF40"/>
    <w:rsid w:val="7441844A"/>
    <w:rsid w:val="74B40A25"/>
    <w:rsid w:val="757EACA1"/>
    <w:rsid w:val="75FFC86D"/>
    <w:rsid w:val="76AF6A48"/>
    <w:rsid w:val="76F95C93"/>
    <w:rsid w:val="77D63C35"/>
    <w:rsid w:val="77E1681F"/>
    <w:rsid w:val="787C5BC5"/>
    <w:rsid w:val="78AE2812"/>
    <w:rsid w:val="790DB3B2"/>
    <w:rsid w:val="7A21E596"/>
    <w:rsid w:val="7A8C5177"/>
    <w:rsid w:val="7ABE679A"/>
    <w:rsid w:val="7B3A1F16"/>
    <w:rsid w:val="7C07CC03"/>
    <w:rsid w:val="7C9AE996"/>
    <w:rsid w:val="7C9B1BFA"/>
    <w:rsid w:val="7D767390"/>
    <w:rsid w:val="7D7E8732"/>
    <w:rsid w:val="7D84CE45"/>
    <w:rsid w:val="7DAA5925"/>
    <w:rsid w:val="7E1A75F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7008A"/>
  <w15:docId w15:val="{4A4DBA16-B4EF-4E61-9E9B-FFDB2B9DD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5DBA" w:themeColor="hyperlink"/>
      <w:u w:val="single"/>
    </w:rPr>
  </w:style>
  <w:style w:type="paragraph" w:styleId="ListParagraph">
    <w:name w:val="List Paragraph"/>
    <w:basedOn w:val="Normal"/>
    <w:uiPriority w:val="34"/>
    <w:qFormat/>
    <w:pPr>
      <w:ind w:left="720"/>
      <w:contextualSpacing/>
    </w:pPr>
  </w:style>
  <w:style w:type="table" w:styleId="PlainTable5">
    <w:name w:val="Plain Table 5"/>
    <w:basedOn w:val="TableNormal"/>
    <w:uiPriority w:val="45"/>
    <w:rsid w:val="008E0DF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59595"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59595"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59595"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59595"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8E0DFD"/>
    <w:pPr>
      <w:spacing w:after="0" w:line="240" w:lineRule="auto"/>
    </w:pPr>
    <w:tblPr>
      <w:tblStyleRowBandSize w:val="1"/>
      <w:tblStyleColBandSize w:val="1"/>
      <w:tblBorders>
        <w:top w:val="single" w:sz="4" w:space="0" w:color="F9B2D6" w:themeColor="accent4" w:themeTint="66"/>
        <w:left w:val="single" w:sz="4" w:space="0" w:color="F9B2D6" w:themeColor="accent4" w:themeTint="66"/>
        <w:bottom w:val="single" w:sz="4" w:space="0" w:color="F9B2D6" w:themeColor="accent4" w:themeTint="66"/>
        <w:right w:val="single" w:sz="4" w:space="0" w:color="F9B2D6" w:themeColor="accent4" w:themeTint="66"/>
        <w:insideH w:val="single" w:sz="4" w:space="0" w:color="F9B2D6" w:themeColor="accent4" w:themeTint="66"/>
        <w:insideV w:val="single" w:sz="4" w:space="0" w:color="F9B2D6" w:themeColor="accent4" w:themeTint="66"/>
      </w:tblBorders>
    </w:tblPr>
    <w:tblStylePr w:type="firstRow">
      <w:rPr>
        <w:b/>
        <w:bCs/>
      </w:rPr>
      <w:tblPr/>
      <w:tcPr>
        <w:tcBorders>
          <w:bottom w:val="single" w:sz="12" w:space="0" w:color="F78CC1" w:themeColor="accent4" w:themeTint="99"/>
        </w:tcBorders>
      </w:tcPr>
    </w:tblStylePr>
    <w:tblStylePr w:type="lastRow">
      <w:rPr>
        <w:b/>
        <w:bCs/>
      </w:rPr>
      <w:tblPr/>
      <w:tcPr>
        <w:tcBorders>
          <w:top w:val="double" w:sz="2" w:space="0" w:color="F78CC1"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E0DFD"/>
    <w:pPr>
      <w:spacing w:after="0" w:line="240" w:lineRule="auto"/>
    </w:pPr>
    <w:tblPr>
      <w:tblStyleRowBandSize w:val="1"/>
      <w:tblStyleColBandSize w:val="1"/>
      <w:tblBorders>
        <w:top w:val="single" w:sz="4" w:space="0" w:color="8CFACA" w:themeColor="accent3" w:themeTint="66"/>
        <w:left w:val="single" w:sz="4" w:space="0" w:color="8CFACA" w:themeColor="accent3" w:themeTint="66"/>
        <w:bottom w:val="single" w:sz="4" w:space="0" w:color="8CFACA" w:themeColor="accent3" w:themeTint="66"/>
        <w:right w:val="single" w:sz="4" w:space="0" w:color="8CFACA" w:themeColor="accent3" w:themeTint="66"/>
        <w:insideH w:val="single" w:sz="4" w:space="0" w:color="8CFACA" w:themeColor="accent3" w:themeTint="66"/>
        <w:insideV w:val="single" w:sz="4" w:space="0" w:color="8CFACA" w:themeColor="accent3" w:themeTint="66"/>
      </w:tblBorders>
    </w:tblPr>
    <w:tblStylePr w:type="firstRow">
      <w:rPr>
        <w:b/>
        <w:bCs/>
      </w:rPr>
      <w:tblPr/>
      <w:tcPr>
        <w:tcBorders>
          <w:bottom w:val="single" w:sz="12" w:space="0" w:color="52F8B0" w:themeColor="accent3" w:themeTint="99"/>
        </w:tcBorders>
      </w:tcPr>
    </w:tblStylePr>
    <w:tblStylePr w:type="lastRow">
      <w:rPr>
        <w:b/>
        <w:bCs/>
      </w:rPr>
      <w:tblPr/>
      <w:tcPr>
        <w:tcBorders>
          <w:top w:val="double" w:sz="2" w:space="0" w:color="52F8B0" w:themeColor="accent3" w:themeTint="99"/>
        </w:tcBorders>
      </w:tcPr>
    </w:tblStylePr>
    <w:tblStylePr w:type="firstCol">
      <w:rPr>
        <w:b/>
        <w:bCs/>
      </w:rPr>
    </w:tblStylePr>
    <w:tblStylePr w:type="lastCol">
      <w:rPr>
        <w:b/>
        <w:bCs/>
      </w:rPr>
    </w:tblStylePr>
  </w:style>
  <w:style w:type="table" w:styleId="GridTable7Colorful-Accent2">
    <w:name w:val="Grid Table 7 Colorful Accent 2"/>
    <w:basedOn w:val="TableNormal"/>
    <w:uiPriority w:val="52"/>
    <w:rsid w:val="008E0DFD"/>
    <w:pPr>
      <w:spacing w:after="0" w:line="240" w:lineRule="auto"/>
    </w:pPr>
    <w:rPr>
      <w:color w:val="7B9B1E" w:themeColor="accent2" w:themeShade="BF"/>
    </w:rPr>
    <w:tblPr>
      <w:tblStyleRowBandSize w:val="1"/>
      <w:tblStyleColBandSize w:val="1"/>
      <w:tblBorders>
        <w:top w:val="single" w:sz="4" w:space="0" w:color="CAE57B" w:themeColor="accent2" w:themeTint="99"/>
        <w:left w:val="single" w:sz="4" w:space="0" w:color="CAE57B" w:themeColor="accent2" w:themeTint="99"/>
        <w:bottom w:val="single" w:sz="4" w:space="0" w:color="CAE57B" w:themeColor="accent2" w:themeTint="99"/>
        <w:right w:val="single" w:sz="4" w:space="0" w:color="CAE57B" w:themeColor="accent2" w:themeTint="99"/>
        <w:insideH w:val="single" w:sz="4" w:space="0" w:color="CAE57B" w:themeColor="accent2" w:themeTint="99"/>
        <w:insideV w:val="single" w:sz="4" w:space="0" w:color="CAE57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F6D2" w:themeFill="accent2" w:themeFillTint="33"/>
      </w:tcPr>
    </w:tblStylePr>
    <w:tblStylePr w:type="band1Horz">
      <w:tblPr/>
      <w:tcPr>
        <w:shd w:val="clear" w:color="auto" w:fill="EDF6D2" w:themeFill="accent2" w:themeFillTint="33"/>
      </w:tcPr>
    </w:tblStylePr>
    <w:tblStylePr w:type="neCell">
      <w:tblPr/>
      <w:tcPr>
        <w:tcBorders>
          <w:bottom w:val="single" w:sz="4" w:space="0" w:color="CAE57B" w:themeColor="accent2" w:themeTint="99"/>
        </w:tcBorders>
      </w:tcPr>
    </w:tblStylePr>
    <w:tblStylePr w:type="nwCell">
      <w:tblPr/>
      <w:tcPr>
        <w:tcBorders>
          <w:bottom w:val="single" w:sz="4" w:space="0" w:color="CAE57B" w:themeColor="accent2" w:themeTint="99"/>
        </w:tcBorders>
      </w:tcPr>
    </w:tblStylePr>
    <w:tblStylePr w:type="seCell">
      <w:tblPr/>
      <w:tcPr>
        <w:tcBorders>
          <w:top w:val="single" w:sz="4" w:space="0" w:color="CAE57B" w:themeColor="accent2" w:themeTint="99"/>
        </w:tcBorders>
      </w:tcPr>
    </w:tblStylePr>
    <w:tblStylePr w:type="swCell">
      <w:tblPr/>
      <w:tcPr>
        <w:tcBorders>
          <w:top w:val="single" w:sz="4" w:space="0" w:color="CAE57B" w:themeColor="accent2" w:themeTint="99"/>
        </w:tcBorders>
      </w:tcPr>
    </w:tblStylePr>
  </w:style>
  <w:style w:type="table" w:styleId="ListTable7Colorful">
    <w:name w:val="List Table 7 Colorful"/>
    <w:basedOn w:val="TableNormal"/>
    <w:uiPriority w:val="52"/>
    <w:rsid w:val="00B2558A"/>
    <w:pPr>
      <w:spacing w:after="0" w:line="240" w:lineRule="auto"/>
    </w:pPr>
    <w:rPr>
      <w:color w:val="2C2C2C"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2C2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2C2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2C2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2C2C" w:themeColor="text1"/>
        </w:tcBorders>
        <w:shd w:val="clear" w:color="auto" w:fill="FFFFFF" w:themeFill="background1"/>
      </w:tcPr>
    </w:tblStylePr>
    <w:tblStylePr w:type="band1Vert">
      <w:tblPr/>
      <w:tcPr>
        <w:shd w:val="clear" w:color="auto" w:fill="D4D4D4" w:themeFill="text1" w:themeFillTint="33"/>
      </w:tcPr>
    </w:tblStylePr>
    <w:tblStylePr w:type="band1Horz">
      <w:tblPr/>
      <w:tcPr>
        <w:shd w:val="clear" w:color="auto" w:fill="D4D4D4"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1">
    <w:name w:val="toc 1"/>
    <w:basedOn w:val="Normal"/>
    <w:next w:val="Normal"/>
    <w:autoRedefine/>
    <w:uiPriority w:val="39"/>
    <w:unhideWhenUsed/>
    <w:rsid w:val="0074174D"/>
    <w:pPr>
      <w:tabs>
        <w:tab w:val="right" w:leader="dot" w:pos="9016"/>
      </w:tabs>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youtube.com/channel/UCrdI6AcVLxLC7ZFJr19dlDA" TargetMode="External"/><Relationship Id="rId17" Type="http://schemas.openxmlformats.org/officeDocument/2006/relationships/image" Target="media/image4.jp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jforcegames.com/" TargetMode="Externa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amesradar.com/call-of-duty-modern-warfare-multiplayer-review/" TargetMode="External"/><Relationship Id="rId22" Type="http://schemas.openxmlformats.org/officeDocument/2006/relationships/image" Target="media/image9.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store.steampowered.com/app/274900/Murder_Miners/" TargetMode="External"/><Relationship Id="rId2" Type="http://schemas.openxmlformats.org/officeDocument/2006/relationships/hyperlink" Target="https://www.techspot.com/news/82281-call-duty-modern-warfare-system-requirements-revealed.html" TargetMode="External"/><Relationship Id="rId1" Type="http://schemas.openxmlformats.org/officeDocument/2006/relationships/hyperlink" Target="https://www.callofduty.com/modernwarfare" TargetMode="External"/><Relationship Id="rId4" Type="http://schemas.openxmlformats.org/officeDocument/2006/relationships/hyperlink" Target="https://store.steampowered.com/app/450540/Hot_Dogs_Horseshoes__Hand_Grenad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agsfb-my.sharepoint.com/personal/fnugent14_agsb_co_uk/Documents/Coursework/tf0374996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092C18467068946B349EF0CFF68F622" ma:contentTypeVersion="11" ma:contentTypeDescription="Create a new document." ma:contentTypeScope="" ma:versionID="394ef958b2451301961ff53edb43fa86">
  <xsd:schema xmlns:xsd="http://www.w3.org/2001/XMLSchema" xmlns:xs="http://www.w3.org/2001/XMLSchema" xmlns:p="http://schemas.microsoft.com/office/2006/metadata/properties" xmlns:ns3="ca1de3e4-d5e8-422d-b5e3-9a1a1e317778" xmlns:ns4="bb0b875d-b966-4f2e-b03a-290645b3f346" targetNamespace="http://schemas.microsoft.com/office/2006/metadata/properties" ma:root="true" ma:fieldsID="77bd54f20910bb2a9d3180fde9d5b20c" ns3:_="" ns4:_="">
    <xsd:import namespace="ca1de3e4-d5e8-422d-b5e3-9a1a1e317778"/>
    <xsd:import namespace="bb0b875d-b966-4f2e-b03a-290645b3f34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1de3e4-d5e8-422d-b5e3-9a1a1e3177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0b875d-b966-4f2e-b03a-290645b3f34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0EB4D630-E85C-4575-B4CC-473F25E46183}">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ca1de3e4-d5e8-422d-b5e3-9a1a1e317778"/>
    <ds:schemaRef ds:uri="http://schemas.microsoft.com/office/2006/documentManagement/types"/>
    <ds:schemaRef ds:uri="http://schemas.openxmlformats.org/package/2006/metadata/core-properties"/>
    <ds:schemaRef ds:uri="bb0b875d-b966-4f2e-b03a-290645b3f346"/>
    <ds:schemaRef ds:uri="http://purl.org/dc/elements/1.1/"/>
    <ds:schemaRef ds:uri="http://schemas.microsoft.com/office/infopath/2007/PartnerControls"/>
    <ds:schemaRef ds:uri="http://www.w3.org/XML/1998/namespace"/>
    <ds:schemaRef ds:uri="http://purl.org/dc/terms/"/>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ECD4FFA9-0BAB-40A9-A1A1-13788DAE79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1de3e4-d5e8-422d-b5e3-9a1a1e317778"/>
    <ds:schemaRef ds:uri="bb0b875d-b966-4f2e-b03a-290645b3f3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BC2BC0-DD5E-46BD-99FA-B25653408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tf03749967.dotx</Template>
  <TotalTime>129</TotalTime>
  <Pages>16</Pages>
  <Words>3567</Words>
  <Characters>20338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23858</CharactersWithSpaces>
  <SharedDoc>false</SharedDoc>
  <HLinks>
    <vt:vector size="84" baseType="variant">
      <vt:variant>
        <vt:i4>655441</vt:i4>
      </vt:variant>
      <vt:variant>
        <vt:i4>51</vt:i4>
      </vt:variant>
      <vt:variant>
        <vt:i4>0</vt:i4>
      </vt:variant>
      <vt:variant>
        <vt:i4>5</vt:i4>
      </vt:variant>
      <vt:variant>
        <vt:lpwstr>https://jforcegames.com/</vt:lpwstr>
      </vt:variant>
      <vt:variant>
        <vt:lpwstr/>
      </vt:variant>
      <vt:variant>
        <vt:i4>8060985</vt:i4>
      </vt:variant>
      <vt:variant>
        <vt:i4>48</vt:i4>
      </vt:variant>
      <vt:variant>
        <vt:i4>0</vt:i4>
      </vt:variant>
      <vt:variant>
        <vt:i4>5</vt:i4>
      </vt:variant>
      <vt:variant>
        <vt:lpwstr>https://www.gamesradar.com/call-of-duty-modern-warfare-multiplayer-review/</vt:lpwstr>
      </vt:variant>
      <vt:variant>
        <vt:lpwstr/>
      </vt:variant>
      <vt:variant>
        <vt:i4>5636113</vt:i4>
      </vt:variant>
      <vt:variant>
        <vt:i4>45</vt:i4>
      </vt:variant>
      <vt:variant>
        <vt:i4>0</vt:i4>
      </vt:variant>
      <vt:variant>
        <vt:i4>5</vt:i4>
      </vt:variant>
      <vt:variant>
        <vt:lpwstr>https://www.youtube.com/channel/UCrdI6AcVLxLC7ZFJr19dlDA</vt:lpwstr>
      </vt:variant>
      <vt:variant>
        <vt:lpwstr/>
      </vt:variant>
      <vt:variant>
        <vt:i4>1900594</vt:i4>
      </vt:variant>
      <vt:variant>
        <vt:i4>38</vt:i4>
      </vt:variant>
      <vt:variant>
        <vt:i4>0</vt:i4>
      </vt:variant>
      <vt:variant>
        <vt:i4>5</vt:i4>
      </vt:variant>
      <vt:variant>
        <vt:lpwstr/>
      </vt:variant>
      <vt:variant>
        <vt:lpwstr>_Toc36146860</vt:lpwstr>
      </vt:variant>
      <vt:variant>
        <vt:i4>1310769</vt:i4>
      </vt:variant>
      <vt:variant>
        <vt:i4>32</vt:i4>
      </vt:variant>
      <vt:variant>
        <vt:i4>0</vt:i4>
      </vt:variant>
      <vt:variant>
        <vt:i4>5</vt:i4>
      </vt:variant>
      <vt:variant>
        <vt:lpwstr/>
      </vt:variant>
      <vt:variant>
        <vt:lpwstr>_Toc36146859</vt:lpwstr>
      </vt:variant>
      <vt:variant>
        <vt:i4>1376305</vt:i4>
      </vt:variant>
      <vt:variant>
        <vt:i4>26</vt:i4>
      </vt:variant>
      <vt:variant>
        <vt:i4>0</vt:i4>
      </vt:variant>
      <vt:variant>
        <vt:i4>5</vt:i4>
      </vt:variant>
      <vt:variant>
        <vt:lpwstr/>
      </vt:variant>
      <vt:variant>
        <vt:lpwstr>_Toc36146858</vt:lpwstr>
      </vt:variant>
      <vt:variant>
        <vt:i4>1703985</vt:i4>
      </vt:variant>
      <vt:variant>
        <vt:i4>20</vt:i4>
      </vt:variant>
      <vt:variant>
        <vt:i4>0</vt:i4>
      </vt:variant>
      <vt:variant>
        <vt:i4>5</vt:i4>
      </vt:variant>
      <vt:variant>
        <vt:lpwstr/>
      </vt:variant>
      <vt:variant>
        <vt:lpwstr>_Toc36146857</vt:lpwstr>
      </vt:variant>
      <vt:variant>
        <vt:i4>1769521</vt:i4>
      </vt:variant>
      <vt:variant>
        <vt:i4>14</vt:i4>
      </vt:variant>
      <vt:variant>
        <vt:i4>0</vt:i4>
      </vt:variant>
      <vt:variant>
        <vt:i4>5</vt:i4>
      </vt:variant>
      <vt:variant>
        <vt:lpwstr/>
      </vt:variant>
      <vt:variant>
        <vt:lpwstr>_Toc36146856</vt:lpwstr>
      </vt:variant>
      <vt:variant>
        <vt:i4>1572913</vt:i4>
      </vt:variant>
      <vt:variant>
        <vt:i4>8</vt:i4>
      </vt:variant>
      <vt:variant>
        <vt:i4>0</vt:i4>
      </vt:variant>
      <vt:variant>
        <vt:i4>5</vt:i4>
      </vt:variant>
      <vt:variant>
        <vt:lpwstr/>
      </vt:variant>
      <vt:variant>
        <vt:lpwstr>_Toc36146855</vt:lpwstr>
      </vt:variant>
      <vt:variant>
        <vt:i4>1638449</vt:i4>
      </vt:variant>
      <vt:variant>
        <vt:i4>2</vt:i4>
      </vt:variant>
      <vt:variant>
        <vt:i4>0</vt:i4>
      </vt:variant>
      <vt:variant>
        <vt:i4>5</vt:i4>
      </vt:variant>
      <vt:variant>
        <vt:lpwstr/>
      </vt:variant>
      <vt:variant>
        <vt:lpwstr>_Toc36146854</vt:lpwstr>
      </vt:variant>
      <vt:variant>
        <vt:i4>7209027</vt:i4>
      </vt:variant>
      <vt:variant>
        <vt:i4>9</vt:i4>
      </vt:variant>
      <vt:variant>
        <vt:i4>0</vt:i4>
      </vt:variant>
      <vt:variant>
        <vt:i4>5</vt:i4>
      </vt:variant>
      <vt:variant>
        <vt:lpwstr>https://store.steampowered.com/app/450540/Hot_Dogs_Horseshoes__Hand_Grenades/</vt:lpwstr>
      </vt:variant>
      <vt:variant>
        <vt:lpwstr/>
      </vt:variant>
      <vt:variant>
        <vt:i4>393336</vt:i4>
      </vt:variant>
      <vt:variant>
        <vt:i4>6</vt:i4>
      </vt:variant>
      <vt:variant>
        <vt:i4>0</vt:i4>
      </vt:variant>
      <vt:variant>
        <vt:i4>5</vt:i4>
      </vt:variant>
      <vt:variant>
        <vt:lpwstr>https://store.steampowered.com/app/274900/Murder_Miners/</vt:lpwstr>
      </vt:variant>
      <vt:variant>
        <vt:lpwstr/>
      </vt:variant>
      <vt:variant>
        <vt:i4>6750326</vt:i4>
      </vt:variant>
      <vt:variant>
        <vt:i4>3</vt:i4>
      </vt:variant>
      <vt:variant>
        <vt:i4>0</vt:i4>
      </vt:variant>
      <vt:variant>
        <vt:i4>5</vt:i4>
      </vt:variant>
      <vt:variant>
        <vt:lpwstr>https://www.techspot.com/news/82281-call-duty-modern-warfare-system-requirements-revealed.html</vt:lpwstr>
      </vt:variant>
      <vt:variant>
        <vt:lpwstr/>
      </vt:variant>
      <vt:variant>
        <vt:i4>5963855</vt:i4>
      </vt:variant>
      <vt:variant>
        <vt:i4>0</vt:i4>
      </vt:variant>
      <vt:variant>
        <vt:i4>0</vt:i4>
      </vt:variant>
      <vt:variant>
        <vt:i4>5</vt:i4>
      </vt:variant>
      <vt:variant>
        <vt:lpwstr>https://www.callofduty.com/modernwarfare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Finlaty Finlaty</dc:creator>
  <cp:keywords/>
  <cp:lastModifiedBy>Finlaty Finlaty</cp:lastModifiedBy>
  <cp:revision>215</cp:revision>
  <dcterms:created xsi:type="dcterms:W3CDTF">2020-03-17T16:35:00Z</dcterms:created>
  <dcterms:modified xsi:type="dcterms:W3CDTF">2020-04-17T15:49:00Z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0x0101004092C18467068946B349EF0CFF68F622</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